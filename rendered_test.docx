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A545" w14:textId="77777777" w:rsidR="00AA4EB8" w:rsidRPr="00CE2E77" w:rsidRDefault="009B4408" w:rsidP="00AB00AD">
      <w:pPr>
        <w:pStyle w:val="Body"/>
        <w:jc w:val="center"/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lang w:bidi="th-TH"/>
        </w:rPr>
      </w:pPr>
      <w:r w:rsidRPr="00CE2E77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lang w:bidi="th-TH"/>
        </w:rPr>
        <w:t>Daily Report (</w:t>
      </w:r>
      <w:r w:rsidR="00AA4EB8" w:rsidRPr="00CE2E77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cs/>
          <w:lang w:bidi="th-TH"/>
        </w:rPr>
        <w:t>รายงานความคืบหน้าประจำวัน</w:t>
      </w:r>
      <w:r w:rsidRPr="00CE2E77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lang w:bidi="th-TH"/>
        </w:rPr>
        <w:t>)</w:t>
      </w:r>
    </w:p>
    <w:p w14:paraId="3258183E" w14:textId="77777777" w:rsidR="009052F1" w:rsidRPr="00CE2E77" w:rsidRDefault="00AB00AD" w:rsidP="00AA4EB8">
      <w:pPr>
        <w:pStyle w:val="Body"/>
        <w:jc w:val="center"/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lang w:bidi="th-TH"/>
        </w:rPr>
      </w:pPr>
      <w:r w:rsidRPr="00CE2E77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cs/>
          <w:lang w:bidi="th-TH"/>
        </w:rPr>
        <w:t xml:space="preserve">ชื่อโครงการ </w:t>
      </w:r>
      <w:r w:rsidR="006E0867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lang w:bidi="th-TH"/>
        </w:rPr>
        <w:t xml:space="preserve">โครงการก่อสร้างสถานีระบบรถไฟฟ้าชานเมืองสายสีแดง (UAT Testing)</w:t>
      </w:r>
      <w:r w:rsidR="00DB3234">
        <w:rPr>
          <w:rFonts w:ascii="TH SarabunPSK" w:eastAsia="Times New Roman" w:hAnsi="TH SarabunPSK" w:cs="TH SarabunPSK" w:hint="cs"/>
          <w:b/>
          <w:bCs/>
          <w:color w:val="auto"/>
          <w:sz w:val="28"/>
          <w:szCs w:val="28"/>
          <w:cs/>
          <w:lang w:bidi="th-TH"/>
        </w:rPr>
        <w:t xml:space="preserve"> </w:t>
      </w:r>
      <w:r w:rsidRPr="00CE2E77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cs/>
          <w:lang w:bidi="th-TH"/>
        </w:rPr>
        <w:t>วันที่ปฏิบัติงาน</w:t>
      </w:r>
      <w:r w:rsidR="00C80A0C" w:rsidRPr="00CE2E77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lang w:bidi="th-TH"/>
        </w:rPr>
        <w:t xml:space="preserve"> </w:t>
      </w:r>
      <w:r w:rsidR="006E0867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lang w:bidi="th-TH"/>
        </w:rPr>
        <w:t xml:space="preserve">2026-05-18</w:t>
      </w:r>
      <w:r w:rsidR="00C80A0C" w:rsidRPr="00CE2E77"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lang w:bidi="th-TH"/>
        </w:rPr>
        <w:t xml:space="preserve"> </w:t>
      </w:r>
    </w:p>
    <w:p w14:paraId="78A6C3A2" w14:textId="77777777" w:rsidR="00CE2E77" w:rsidRPr="004248B7" w:rsidRDefault="00CE2E77" w:rsidP="00D96717">
      <w:pPr>
        <w:pStyle w:val="Body"/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lang w:bidi="th-TH"/>
        </w:rPr>
      </w:pPr>
    </w:p>
    <w:p w14:paraId="30AC1823" w14:textId="77777777" w:rsidR="00D96717" w:rsidRPr="00CE2E77" w:rsidRDefault="00D96717" w:rsidP="00D96717">
      <w:pPr>
        <w:pStyle w:val="Body"/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cs/>
          <w:lang w:bidi="th-TH"/>
        </w:rPr>
      </w:pPr>
      <w:r w:rsidRPr="00CE2E77">
        <w:rPr>
          <w:rFonts w:ascii="TH SarabunPSK" w:eastAsia="Times New Roman" w:hAnsi="TH SarabunPSK" w:cs="TH SarabunPSK" w:hint="cs"/>
          <w:b/>
          <w:bCs/>
          <w:color w:val="auto"/>
          <w:sz w:val="28"/>
          <w:szCs w:val="28"/>
          <w:cs/>
          <w:lang w:bidi="th-TH"/>
        </w:rPr>
        <w:t>แผน</w:t>
      </w:r>
      <w:r w:rsidR="00CE2E77">
        <w:rPr>
          <w:rFonts w:ascii="TH SarabunPSK" w:eastAsia="Times New Roman" w:hAnsi="TH SarabunPSK" w:cs="TH SarabunPSK" w:hint="cs"/>
          <w:b/>
          <w:bCs/>
          <w:color w:val="auto"/>
          <w:sz w:val="28"/>
          <w:szCs w:val="28"/>
          <w:cs/>
          <w:lang w:bidi="th-TH"/>
        </w:rPr>
        <w:t>การดำเนินโครงการ</w:t>
      </w:r>
    </w:p>
    <w:tbl>
      <w:tblPr>
        <w:tblStyle w:val="TableGrid"/>
        <w:tblW w:w="9240" w:type="dxa"/>
        <w:tblLook w:val="04A0" w:firstRow="1" w:lastRow="0" w:firstColumn="1" w:lastColumn="0" w:noHBand="0" w:noVBand="1"/>
      </w:tblPr>
      <w:tblGrid>
        <w:gridCol w:w="2978"/>
        <w:gridCol w:w="1324"/>
        <w:gridCol w:w="1311"/>
        <w:gridCol w:w="1400"/>
        <w:gridCol w:w="2227"/>
      </w:tblGrid>
      <w:tr w:rsidR="00CE2E77" w14:paraId="63DE50F1" w14:textId="77777777" w:rsidTr="00E94A3F">
        <w:tc>
          <w:tcPr>
            <w:tcW w:w="3572" w:type="dxa"/>
            <w:shd w:val="clear" w:color="auto" w:fill="DEEAF6" w:themeFill="accent5" w:themeFillTint="33"/>
            <w:vAlign w:val="center"/>
          </w:tcPr>
          <w:p w14:paraId="5526BAF9" w14:textId="77777777" w:rsidR="00CE2E77" w:rsidRPr="00852715" w:rsidRDefault="00CE2E77" w:rsidP="00CE2E7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852715">
              <w:rPr>
                <w:rFonts w:ascii="TH SarabunPSK" w:hAnsi="TH SarabunPSK" w:cs="TH SarabunPSK"/>
                <w:b/>
                <w:bCs/>
                <w:cs/>
              </w:rPr>
              <w:t>สถานที่ปฏิบัติงาน</w:t>
            </w:r>
          </w:p>
        </w:tc>
        <w:tc>
          <w:tcPr>
            <w:tcW w:w="1417" w:type="dxa"/>
            <w:shd w:val="clear" w:color="auto" w:fill="DEEAF6" w:themeFill="accent5" w:themeFillTint="33"/>
            <w:vAlign w:val="center"/>
          </w:tcPr>
          <w:p w14:paraId="49DFCE81" w14:textId="77777777" w:rsidR="00CE2E77" w:rsidRPr="00852715" w:rsidRDefault="00CE2E77" w:rsidP="00CE2E7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852715">
              <w:rPr>
                <w:rFonts w:ascii="TH SarabunPSK" w:hAnsi="TH SarabunPSK" w:cs="TH SarabunPSK"/>
                <w:b/>
                <w:bCs/>
                <w:cs/>
              </w:rPr>
              <w:t>วันที่เริ่มงาน</w:t>
            </w:r>
          </w:p>
        </w:tc>
        <w:tc>
          <w:tcPr>
            <w:tcW w:w="1417" w:type="dxa"/>
            <w:shd w:val="clear" w:color="auto" w:fill="DEEAF6" w:themeFill="accent5" w:themeFillTint="33"/>
            <w:vAlign w:val="center"/>
          </w:tcPr>
          <w:p w14:paraId="2A0201DB" w14:textId="77777777" w:rsidR="00CE2E77" w:rsidRPr="00852715" w:rsidRDefault="00CE2E77" w:rsidP="00CE2E7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852715">
              <w:rPr>
                <w:rFonts w:ascii="TH SarabunPSK" w:hAnsi="TH SarabunPSK" w:cs="TH SarabunPSK"/>
                <w:b/>
                <w:bCs/>
                <w:cs/>
              </w:rPr>
              <w:t>วันที่สิ้นสุด</w:t>
            </w:r>
          </w:p>
        </w:tc>
        <w:tc>
          <w:tcPr>
            <w:tcW w:w="1417" w:type="dxa"/>
            <w:shd w:val="clear" w:color="auto" w:fill="DEEAF6" w:themeFill="accent5" w:themeFillTint="33"/>
            <w:vAlign w:val="center"/>
          </w:tcPr>
          <w:p w14:paraId="2A0E03FA" w14:textId="77777777" w:rsidR="00CE2E77" w:rsidRPr="00852715" w:rsidRDefault="00CE2E77" w:rsidP="00CE2E7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852715">
              <w:rPr>
                <w:rFonts w:ascii="TH SarabunPSK" w:hAnsi="TH SarabunPSK" w:cs="TH SarabunPSK"/>
                <w:b/>
                <w:bCs/>
                <w:cs/>
              </w:rPr>
              <w:t>ดำเนินงานมาแล้ว</w:t>
            </w:r>
          </w:p>
          <w:p w14:paraId="76BB6A5B" w14:textId="77777777" w:rsidR="00CE2E77" w:rsidRPr="00852715" w:rsidRDefault="00CE2E77" w:rsidP="00CE2E7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852715">
              <w:rPr>
                <w:rFonts w:ascii="TH SarabunPSK" w:hAnsi="TH SarabunPSK" w:cs="TH SarabunPSK"/>
                <w:b/>
                <w:bCs/>
              </w:rPr>
              <w:t>(</w:t>
            </w:r>
            <w:r w:rsidRPr="00852715">
              <w:rPr>
                <w:rFonts w:ascii="TH SarabunPSK" w:hAnsi="TH SarabunPSK" w:cs="TH SarabunPSK"/>
                <w:b/>
                <w:bCs/>
                <w:cs/>
              </w:rPr>
              <w:t>วัน</w:t>
            </w:r>
            <w:r w:rsidRPr="00852715">
              <w:rPr>
                <w:rFonts w:ascii="TH SarabunPSK" w:hAnsi="TH SarabunPSK" w:cs="TH SarabunPSK"/>
                <w:b/>
                <w:bCs/>
              </w:rPr>
              <w:t>)</w:t>
            </w:r>
          </w:p>
        </w:tc>
        <w:tc>
          <w:tcPr>
            <w:tcW w:w="1417" w:type="dxa"/>
            <w:shd w:val="clear" w:color="auto" w:fill="DEEAF6" w:themeFill="accent5" w:themeFillTint="33"/>
            <w:vAlign w:val="center"/>
          </w:tcPr>
          <w:p w14:paraId="0EEC0B6A" w14:textId="77777777" w:rsidR="00CE2E77" w:rsidRPr="00852715" w:rsidRDefault="00CE2E77" w:rsidP="00CE2E7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852715">
              <w:rPr>
                <w:rFonts w:ascii="TH SarabunPSK" w:hAnsi="TH SarabunPSK" w:cs="TH SarabunPSK"/>
                <w:b/>
                <w:bCs/>
                <w:cs/>
              </w:rPr>
              <w:t>คงเหลือระยะเวลา</w:t>
            </w:r>
          </w:p>
          <w:p w14:paraId="107E99C8" w14:textId="77777777" w:rsidR="00CE2E77" w:rsidRPr="00852715" w:rsidRDefault="00CE2E77" w:rsidP="00CE2E7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852715">
              <w:rPr>
                <w:rFonts w:ascii="TH SarabunPSK" w:hAnsi="TH SarabunPSK" w:cs="TH SarabunPSK"/>
                <w:b/>
                <w:bCs/>
              </w:rPr>
              <w:t>(</w:t>
            </w:r>
            <w:r w:rsidRPr="00852715">
              <w:rPr>
                <w:rFonts w:ascii="TH SarabunPSK" w:hAnsi="TH SarabunPSK" w:cs="TH SarabunPSK"/>
                <w:b/>
                <w:bCs/>
                <w:cs/>
              </w:rPr>
              <w:t>วัน)</w:t>
            </w:r>
          </w:p>
        </w:tc>
      </w:tr>
      <w:tr w:rsidR="00CE2E77" w14:paraId="5080AEFE" w14:textId="77777777" w:rsidTr="00FD7EB5">
        <w:tc>
          <w:tcPr>
            <w:tcW w:w="3572" w:type="dxa"/>
          </w:tcPr>
          <w:p w14:paraId="62D40BBC" w14:textId="77777777" w:rsidR="002673CE" w:rsidRDefault="00000000">
            <w:r>
              <w:rPr>
                <w:rFonts w:ascii="TH SarabunPSK" w:hAnsi="TH SarabunPSK"/>
              </w:rPr>
              <w:t xml:space="preserve">งานติดตั้งตู้ทางเข้าและทางออก B1</w:t>
            </w:r>
          </w:p>
        </w:tc>
        <w:tc>
          <w:tcPr>
            <w:tcW w:w="1417" w:type="dxa"/>
          </w:tcPr>
          <w:p w14:paraId="7BD3117F" w14:textId="77777777" w:rsidR="002673CE" w:rsidRDefault="00000000" w:rsidP="00771332">
            <w:pPr>
              <w:jc w:val="center"/>
            </w:pPr>
            <w:r>
              <w:rPr>
                <w:rFonts w:ascii="TH SarabunPSK" w:hAnsi="TH SarabunPSK"/>
              </w:rPr>
              <w:t xml:space="preserve">2026-05-10</w:t>
            </w:r>
          </w:p>
        </w:tc>
        <w:tc>
          <w:tcPr>
            <w:tcW w:w="1417" w:type="dxa"/>
          </w:tcPr>
          <w:p w14:paraId="6B532C0C" w14:textId="77777777" w:rsidR="002673CE" w:rsidRDefault="00000000" w:rsidP="00771332">
            <w:pPr>
              <w:jc w:val="center"/>
            </w:pPr>
            <w:r>
              <w:rPr>
                <w:rFonts w:ascii="TH SarabunPSK" w:hAnsi="TH SarabunPSK"/>
              </w:rPr>
              <w:t xml:space="preserve">2026-05-15</w:t>
            </w:r>
          </w:p>
        </w:tc>
        <w:tc>
          <w:tcPr>
            <w:tcW w:w="1417" w:type="dxa"/>
          </w:tcPr>
          <w:p w14:paraId="70CDAC63" w14:textId="77777777" w:rsidR="002673CE" w:rsidRDefault="00000000" w:rsidP="00841898">
            <w:pPr>
              <w:jc w:val="center"/>
            </w:pPr>
            <w:r>
              <w:rPr>
                <w:rFonts w:ascii="TH SarabunPSK" w:hAnsi="TH SarabunPSK"/>
              </w:rPr>
              <w:t xml:space="preserve">6</w:t>
            </w:r>
          </w:p>
        </w:tc>
        <w:tc>
          <w:tcPr>
            <w:tcW w:w="1417" w:type="dxa"/>
          </w:tcPr>
          <w:p w14:paraId="1D5B3EB0" w14:textId="77777777" w:rsidR="002673CE" w:rsidRDefault="00000000" w:rsidP="00841898">
            <w:pPr>
              <w:jc w:val="center"/>
            </w:pPr>
            <w:r w:rsidRPr="00B427AB">
              <w:rPr>
                <w:rFonts w:ascii="TH SarabunPSK" w:hAnsi="TH SarabunPSK"/>
                <w:color w:val="EE0000"/>
              </w:rPr>
              <w:t xml:space="preserve">0</w:t>
            </w:r>
          </w:p>
        </w:tc>
      </w:tr>
      <w:tr w:rsidR="00CE2E77" w14:paraId="5080AEFE" w14:textId="77777777" w:rsidTr="00FD7EB5">
        <w:tc>
          <w:tcPr>
            <w:tcW w:w="3572" w:type="dxa"/>
          </w:tcPr>
          <w:p w14:paraId="62D40BBC" w14:textId="77777777" w:rsidR="002673CE" w:rsidRDefault="00000000">
            <w:r>
              <w:rPr>
                <w:rFonts w:ascii="TH SarabunPSK" w:hAnsi="TH SarabunPSK"/>
              </w:rPr>
              <w:t xml:space="preserve">งานทดสอบระบบตู้เข้าออก (UAT Testing)</w:t>
            </w:r>
          </w:p>
        </w:tc>
        <w:tc>
          <w:tcPr>
            <w:tcW w:w="1417" w:type="dxa"/>
          </w:tcPr>
          <w:p w14:paraId="7BD3117F" w14:textId="77777777" w:rsidR="002673CE" w:rsidRDefault="00000000" w:rsidP="00771332">
            <w:pPr>
              <w:jc w:val="center"/>
            </w:pPr>
            <w:r>
              <w:rPr>
                <w:rFonts w:ascii="TH SarabunPSK" w:hAnsi="TH SarabunPSK"/>
              </w:rPr>
              <w:t xml:space="preserve">2026-05-16</w:t>
            </w:r>
          </w:p>
        </w:tc>
        <w:tc>
          <w:tcPr>
            <w:tcW w:w="1417" w:type="dxa"/>
          </w:tcPr>
          <w:p w14:paraId="6B532C0C" w14:textId="77777777" w:rsidR="002673CE" w:rsidRDefault="00000000" w:rsidP="00771332">
            <w:pPr>
              <w:jc w:val="center"/>
            </w:pPr>
            <w:r>
              <w:rPr>
                <w:rFonts w:ascii="TH SarabunPSK" w:hAnsi="TH SarabunPSK"/>
              </w:rPr>
              <w:t xml:space="preserve">2026-05-18</w:t>
            </w:r>
          </w:p>
        </w:tc>
        <w:tc>
          <w:tcPr>
            <w:tcW w:w="1417" w:type="dxa"/>
          </w:tcPr>
          <w:p w14:paraId="70CDAC63" w14:textId="77777777" w:rsidR="002673CE" w:rsidRDefault="00000000" w:rsidP="00841898">
            <w:pPr>
              <w:jc w:val="center"/>
            </w:pPr>
            <w:r>
              <w:rPr>
                <w:rFonts w:ascii="TH SarabunPSK" w:hAnsi="TH SarabunPSK"/>
              </w:rPr>
              <w:t xml:space="preserve">3</w:t>
            </w:r>
          </w:p>
        </w:tc>
        <w:tc>
          <w:tcPr>
            <w:tcW w:w="1417" w:type="dxa"/>
          </w:tcPr>
          <w:p w14:paraId="1D5B3EB0" w14:textId="77777777" w:rsidR="002673CE" w:rsidRDefault="00000000" w:rsidP="00841898">
            <w:pPr>
              <w:jc w:val="center"/>
            </w:pPr>
            <w:r w:rsidRPr="00B427AB">
              <w:rPr>
                <w:rFonts w:ascii="TH SarabunPSK" w:hAnsi="TH SarabunPSK"/>
                <w:color w:val="EE0000"/>
              </w:rPr>
              <w:t xml:space="preserve">0</w:t>
            </w:r>
          </w:p>
        </w:tc>
      </w:tr>
      <w:tr w:rsidR="00CE2E77" w14:paraId="135D639D" w14:textId="77777777" w:rsidTr="004C57D1">
        <w:tc>
          <w:tcPr>
            <w:tcW w:w="9240" w:type="dxa"/>
            <w:gridSpan w:val="5"/>
          </w:tcPr>
          <w:p w14:paraId="73C623EE" w14:textId="77777777" w:rsidR="002673CE" w:rsidRDefault="004A1DDF">
            <w:r>
              <w:rPr>
                <w:rFonts w:ascii="TH SarabunPSK" w:hAnsi="TH SarabunPSK" w:hint="cs"/>
                <w:cs/>
              </w:rPr>
              <w:t>หมายเหตุ</w:t>
            </w:r>
            <w:r>
              <w:rPr>
                <w:rFonts w:ascii="TH SarabunPSK" w:hAnsi="TH SarabunPSK"/>
              </w:rPr>
              <w:t xml:space="preserve">: งานเสร็จสิ้นตามแผนการดำเนินงาน ประจำสัปดาห์ที่ 3</w:t>
            </w:r>
          </w:p>
        </w:tc>
      </w:tr>
    </w:tbl>
    <w:p w14:paraId="00C34525" w14:textId="77777777" w:rsidR="00D96717" w:rsidRPr="00D96717" w:rsidRDefault="00D96717" w:rsidP="00CE2E77">
      <w:pPr>
        <w:pStyle w:val="Body"/>
        <w:rPr>
          <w:rFonts w:ascii="TH SarabunPSK" w:eastAsia="Times New Roman" w:hAnsi="TH SarabunPSK" w:cs="TH SarabunPSK"/>
          <w:b/>
          <w:bCs/>
          <w:color w:val="auto"/>
          <w:sz w:val="28"/>
          <w:szCs w:val="28"/>
          <w:lang w:bidi="th-TH"/>
        </w:rPr>
      </w:pPr>
    </w:p>
    <w:tbl>
      <w:tblPr>
        <w:tblStyle w:val="TableGrid"/>
        <w:tblW w:w="9445" w:type="dxa"/>
        <w:jc w:val="center"/>
        <w:tblLook w:val="04A0" w:firstRow="1" w:lastRow="0" w:firstColumn="1" w:lastColumn="0" w:noHBand="0" w:noVBand="1"/>
      </w:tblPr>
      <w:tblGrid>
        <w:gridCol w:w="1129"/>
        <w:gridCol w:w="5142"/>
        <w:gridCol w:w="1560"/>
        <w:gridCol w:w="1614"/>
      </w:tblGrid>
      <w:tr w:rsidR="0078777E" w:rsidRPr="00ED09A3" w14:paraId="5534C20A" w14:textId="77777777" w:rsidTr="00A64C0F">
        <w:trPr>
          <w:trHeight w:hRule="exact" w:val="288"/>
          <w:tblHeader/>
          <w:jc w:val="center"/>
        </w:trPr>
        <w:tc>
          <w:tcPr>
            <w:tcW w:w="670" w:type="dxa"/>
            <w:shd w:val="clear" w:color="auto" w:fill="DEEAF6" w:themeFill="accent5" w:themeFillTint="33"/>
            <w:vAlign w:val="center"/>
          </w:tcPr>
          <w:p w14:paraId="5E405E60" w14:textId="77777777" w:rsidR="0078777E" w:rsidRPr="00D96717" w:rsidRDefault="0078777E" w:rsidP="00A80D36">
            <w:pPr>
              <w:pStyle w:val="Body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lang w:bidi="th-TH"/>
              </w:rPr>
            </w:pPr>
            <w:r w:rsidRPr="00D96717">
              <w:rPr>
                <w:rFonts w:ascii="TH Sarabun New" w:eastAsia="Times New Roman" w:hAnsi="TH Sarabun New" w:cs="TH Sarabun New" w:hint="cs"/>
                <w:color w:val="auto"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5546" w:type="dxa"/>
            <w:shd w:val="clear" w:color="auto" w:fill="DEEAF6" w:themeFill="accent5" w:themeFillTint="33"/>
            <w:vAlign w:val="center"/>
          </w:tcPr>
          <w:p w14:paraId="66718315" w14:textId="77777777" w:rsidR="0078777E" w:rsidRPr="00D96717" w:rsidRDefault="00ED09A3" w:rsidP="00A80D36">
            <w:pPr>
              <w:pStyle w:val="Body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lang w:bidi="th-TH"/>
              </w:rPr>
            </w:pPr>
            <w:r w:rsidRPr="00D96717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lang w:bidi="th-TH"/>
              </w:rPr>
              <w:t>Job Details (</w:t>
            </w:r>
            <w:r w:rsidR="0078777E" w:rsidRPr="00D96717">
              <w:rPr>
                <w:rFonts w:ascii="TH Sarabun New" w:eastAsia="Times New Roman" w:hAnsi="TH Sarabun New" w:cs="TH Sarabun New" w:hint="cs"/>
                <w:color w:val="auto"/>
                <w:sz w:val="28"/>
                <w:szCs w:val="28"/>
                <w:cs/>
                <w:lang w:bidi="th-TH"/>
              </w:rPr>
              <w:t>รายละเอียดงาน</w:t>
            </w:r>
            <w:r w:rsidRPr="00D96717"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lang w:bidi="th-TH"/>
              </w:rPr>
              <w:t>)</w:t>
            </w:r>
          </w:p>
        </w:tc>
        <w:tc>
          <w:tcPr>
            <w:tcW w:w="1615" w:type="dxa"/>
            <w:shd w:val="clear" w:color="auto" w:fill="DEEAF6" w:themeFill="accent5" w:themeFillTint="33"/>
            <w:vAlign w:val="center"/>
          </w:tcPr>
          <w:p w14:paraId="2BBEABC0" w14:textId="77777777" w:rsidR="0078777E" w:rsidRPr="00D96717" w:rsidRDefault="00215751" w:rsidP="000A6602">
            <w:pPr>
              <w:pStyle w:val="Body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lang w:bidi="th-TH"/>
              </w:rPr>
            </w:pPr>
            <w:r w:rsidRPr="00D96717">
              <w:rPr>
                <w:rFonts w:ascii="TH Sarabun New" w:eastAsia="Times New Roman" w:hAnsi="TH Sarabun New" w:cs="TH Sarabun New" w:hint="cs"/>
                <w:color w:val="auto"/>
                <w:sz w:val="28"/>
                <w:szCs w:val="28"/>
                <w:cs/>
                <w:lang w:bidi="th-TH"/>
              </w:rPr>
              <w:t>สถานที่</w:t>
            </w:r>
          </w:p>
        </w:tc>
        <w:tc>
          <w:tcPr>
            <w:tcW w:w="1614" w:type="dxa"/>
            <w:shd w:val="clear" w:color="auto" w:fill="DEEAF6" w:themeFill="accent5" w:themeFillTint="33"/>
            <w:vAlign w:val="center"/>
          </w:tcPr>
          <w:p w14:paraId="4CCFA689" w14:textId="77777777" w:rsidR="0078777E" w:rsidRPr="00D96717" w:rsidRDefault="000A6602" w:rsidP="00A80D36">
            <w:pPr>
              <w:pStyle w:val="Body"/>
              <w:jc w:val="center"/>
              <w:rPr>
                <w:rFonts w:ascii="TH Sarabun New" w:eastAsia="Times New Roman" w:hAnsi="TH Sarabun New" w:cs="TH Sarabun New"/>
                <w:color w:val="auto"/>
                <w:sz w:val="28"/>
                <w:szCs w:val="28"/>
                <w:lang w:bidi="th-TH"/>
              </w:rPr>
            </w:pPr>
            <w:r>
              <w:rPr>
                <w:rFonts w:ascii="TH Sarabun New" w:eastAsia="Times New Roman" w:hAnsi="TH Sarabun New" w:cs="TH Sarabun New" w:hint="cs"/>
                <w:color w:val="auto"/>
                <w:sz w:val="28"/>
                <w:szCs w:val="28"/>
                <w:cs/>
                <w:lang w:bidi="th-TH"/>
              </w:rPr>
              <w:t>ผู้ดำเนินการ</w:t>
            </w:r>
          </w:p>
        </w:tc>
      </w:tr>
      <w:tr w:rsidR="0078777E" w:rsidRPr="00ED09A3" w14:paraId="1EA3947B" w14:textId="77777777" w:rsidTr="00DC7E17">
        <w:trPr>
          <w:jc w:val="center"/>
        </w:trPr>
        <w:tc>
          <w:tcPr>
            <w:tcW w:w="670" w:type="dxa"/>
          </w:tcPr>
          <w:p w14:paraId="6404E587" w14:textId="77777777" w:rsidR="00E14A85" w:rsidRDefault="00000000" w:rsidP="00771332">
            <w:pPr>
              <w:jc w:val="center"/>
            </w:pPr>
            <w:r>
              <w:rPr>
                <w:rFonts w:ascii="TH SarabunPSK" w:hAnsi="TH SarabunPSK"/>
              </w:rPr>
              <w:t xml:space="preserve">1</w:t>
            </w:r>
          </w:p>
        </w:tc>
        <w:tc>
          <w:tcPr>
            <w:tcW w:w="5546" w:type="dxa"/>
          </w:tcPr>
          <w:p w14:paraId="2AE65B77" w14:textId="77777777" w:rsidR="00862B9F" w:rsidRDefault="00000000">
            <w:pPr>
              <w:rPr>
                <w:rFonts w:ascii="TH SarabunPSK" w:hAnsi="TH SarabunPSK"/>
              </w:rPr>
            </w:pPr>
            <w:r>
              <w:rPr>
                <w:rFonts w:ascii="TH SarabunPSK" w:hAnsi="TH SarabunPSK"/>
              </w:rPr>
              <w:t xml:space="preserve">ดำเนินการทดสอบและตรวจสอบการทำงานของตู้จ่ายเงินอัตโนมัติ</w:t>
            </w:r>
          </w:p>
          <w:p w14:paraId="624F9B87" w14:textId="77777777" w:rsidR="00E14A85" w:rsidRDefault="006D3E70">
            <w:r>
              <w:rPr>
                <w:rFonts w:ascii="TH SarabunPSK" w:hAnsi="TH SarabunPSK" w:hint="cs"/>
                <w:cs/>
              </w:rPr>
              <w:t xml:space="preserve">ผลการนำเนินการ</w:t>
            </w:r>
            <w:r>
              <w:rPr>
                <w:rFonts w:ascii="TH SarabunPSK" w:hAnsi="TH SarabunPSK"/>
              </w:rPr>
              <w:t xml:space="preserve">: ผ่านการทดสอบ 100% สามารถออกใบเสร็จได้ถูกต้อง</w:t>
            </w:r>
          </w:p>
        </w:tc>
        <w:tc>
          <w:tcPr>
            <w:tcW w:w="1615" w:type="dxa"/>
          </w:tcPr>
          <w:p w14:paraId="230E65D5" w14:textId="77777777" w:rsidR="00E14A85" w:rsidRDefault="00000000" w:rsidP="00771332">
            <w:r>
              <w:rPr>
                <w:rFonts w:ascii="TH SarabunPSK" w:hAnsi="TH SarabunPSK"/>
              </w:rPr>
              <w:t xml:space="preserve">อาคารจอดรถชั้น B1</w:t>
            </w:r>
          </w:p>
        </w:tc>
        <w:tc>
          <w:tcPr>
            <w:tcW w:w="1614" w:type="dxa"/>
          </w:tcPr>
          <w:p w14:paraId="7A656368" w14:textId="77777777" w:rsidR="00E14A85" w:rsidRDefault="00000000">
            <w:r>
              <w:rPr>
                <w:rFonts w:ascii="TH SarabunPSK" w:hAnsi="TH SarabunPSK"/>
              </w:rPr>
              <w:t xml:space="preserve">ทีมวิศวกรระบบ</w:t>
            </w:r>
          </w:p>
        </w:tc>
      </w:tr>
      <w:tr w:rsidR="0078777E" w:rsidRPr="00ED09A3" w14:paraId="1EA3947B" w14:textId="77777777" w:rsidTr="00DC7E17">
        <w:trPr>
          <w:jc w:val="center"/>
        </w:trPr>
        <w:tc>
          <w:tcPr>
            <w:tcW w:w="670" w:type="dxa"/>
          </w:tcPr>
          <w:p w14:paraId="6404E587" w14:textId="77777777" w:rsidR="00E14A85" w:rsidRDefault="00000000" w:rsidP="00771332">
            <w:pPr>
              <w:jc w:val="center"/>
            </w:pPr>
            <w:r>
              <w:rPr>
                <w:rFonts w:ascii="TH SarabunPSK" w:hAnsi="TH SarabunPSK"/>
              </w:rPr>
              <w:t xml:space="preserve">2</w:t>
            </w:r>
          </w:p>
        </w:tc>
        <w:tc>
          <w:tcPr>
            <w:tcW w:w="5546" w:type="dxa"/>
          </w:tcPr>
          <w:p w14:paraId="2AE65B77" w14:textId="77777777" w:rsidR="00862B9F" w:rsidRDefault="00000000">
            <w:pPr>
              <w:rPr>
                <w:rFonts w:ascii="TH SarabunPSK" w:hAnsi="TH SarabunPSK"/>
              </w:rPr>
            </w:pPr>
            <w:r>
              <w:rPr>
                <w:rFonts w:ascii="TH SarabunPSK" w:hAnsi="TH SarabunPSK"/>
              </w:rPr>
              <w:t xml:space="preserve">ทดสอบและตั้งค่าระบบอ่านบัตรสมาชิกและระบบสแกนคิวอาร์โค้ด</w:t>
            </w:r>
          </w:p>
          <w:p w14:paraId="624F9B87" w14:textId="77777777" w:rsidR="00E14A85" w:rsidRDefault="006D3E70">
            <w:r>
              <w:rPr>
                <w:rFonts w:ascii="TH SarabunPSK" w:hAnsi="TH SarabunPSK" w:hint="cs"/>
                <w:cs/>
              </w:rPr>
              <w:t xml:space="preserve">ผลการนำเนินการ</w:t>
            </w:r>
            <w:r>
              <w:rPr>
                <w:rFonts w:ascii="TH SarabunPSK" w:hAnsi="TH SarabunPSK"/>
              </w:rPr>
              <w:t xml:space="preserve">: เชื่อมต่อฐานข้อมูลได้สำเร็จ ประมวลผลรวดเร็ว</w:t>
            </w:r>
          </w:p>
        </w:tc>
        <w:tc>
          <w:tcPr>
            <w:tcW w:w="1615" w:type="dxa"/>
          </w:tcPr>
          <w:p w14:paraId="230E65D5" w14:textId="77777777" w:rsidR="00E14A85" w:rsidRDefault="00000000" w:rsidP="00771332">
            <w:r>
              <w:rPr>
                <w:rFonts w:ascii="TH SarabunPSK" w:hAnsi="TH SarabunPSK"/>
              </w:rPr>
              <w:t xml:space="preserve">ทางเข้า-ออก อาคาร</w:t>
            </w:r>
          </w:p>
        </w:tc>
        <w:tc>
          <w:tcPr>
            <w:tcW w:w="1614" w:type="dxa"/>
          </w:tcPr>
          <w:p w14:paraId="7A656368" w14:textId="77777777" w:rsidR="00E14A85" w:rsidRDefault="00000000">
            <w:r>
              <w:rPr>
                <w:rFonts w:ascii="TH SarabunPSK" w:hAnsi="TH SarabunPSK"/>
              </w:rPr>
              <w:t xml:space="preserve">ทีมไอที</w:t>
            </w:r>
          </w:p>
        </w:tc>
      </w:tr>
    </w:tbl>
    <w:p w14:paraId="0483E45D" w14:textId="77777777" w:rsidR="00D9502D" w:rsidRPr="00471512" w:rsidRDefault="00D9502D" w:rsidP="00A134E6">
      <w:pPr>
        <w:pStyle w:val="Body"/>
        <w:rPr>
          <w:rFonts w:ascii="TH Sarabun New" w:eastAsia="Times New Roman" w:hAnsi="TH Sarabun New" w:cs="TH Sarabun New"/>
          <w:color w:val="auto"/>
          <w:sz w:val="8"/>
          <w:szCs w:val="8"/>
          <w:lang w:bidi="th-TH"/>
        </w:rPr>
      </w:pPr>
    </w:p>
    <w:tbl>
      <w:tblPr>
        <w:tblStyle w:val="TableGrid"/>
        <w:tblW w:w="9450" w:type="dxa"/>
        <w:tblInd w:w="-185" w:type="dxa"/>
        <w:tblLook w:val="04A0" w:firstRow="1" w:lastRow="0" w:firstColumn="1" w:lastColumn="0" w:noHBand="0" w:noVBand="1"/>
      </w:tblPr>
      <w:tblGrid>
        <w:gridCol w:w="5850"/>
        <w:gridCol w:w="3600"/>
      </w:tblGrid>
      <w:tr w:rsidR="00055181" w:rsidRPr="00D96717" w14:paraId="08D63F6F" w14:textId="77777777" w:rsidTr="00DE45C1">
        <w:trPr>
          <w:trHeight w:val="2109"/>
        </w:trPr>
        <w:tc>
          <w:tcPr>
            <w:tcW w:w="5850" w:type="dxa"/>
          </w:tcPr>
          <w:p w14:paraId="52DC87AB" w14:textId="77777777" w:rsidR="002673CE" w:rsidRDefault="004A1DDF">
            <w:r>
              <w:rPr>
                <w:rFonts w:ascii="TH SarabunPSK" w:hAnsi="TH SarabunPSK" w:hint="cs"/>
                <w:cs/>
              </w:rPr>
              <w:t>หมายเหตุ</w:t>
            </w:r>
            <w:r>
              <w:rPr>
                <w:rFonts w:ascii="TH SarabunPSK" w:hAnsi="TH SarabunPSK"/>
              </w:rPr>
              <w:t xml:space="preserve">: มีฝนตกเล็กน้อยในช่วงบ่าย แต่ไม่เป็นอุปสรรคต่อการทำงานในที่ร่ม</w:t>
            </w:r>
          </w:p>
        </w:tc>
        <w:tc>
          <w:tcPr>
            <w:tcW w:w="3600" w:type="dxa"/>
          </w:tcPr>
          <w:p w14:paraId="714D9AB0" w14:textId="77777777" w:rsidR="00151954" w:rsidRPr="00D96717" w:rsidRDefault="00151954" w:rsidP="00151954">
            <w:pPr>
              <w:pStyle w:val="Body"/>
              <w:jc w:val="center"/>
              <w:rPr>
                <w:rFonts w:ascii="TH Sarabun New" w:eastAsia="Times New Roman" w:hAnsi="TH Sarabun New" w:cs="TH Sarabun New"/>
                <w:color w:val="auto"/>
                <w:sz w:val="26"/>
                <w:szCs w:val="26"/>
                <w:lang w:bidi="th-TH"/>
              </w:rPr>
            </w:pPr>
            <w:r w:rsidRPr="00D96717">
              <w:rPr>
                <w:rFonts w:ascii="TH Sarabun New" w:eastAsia="Times New Roman" w:hAnsi="TH Sarabun New" w:cs="TH Sarabun New" w:hint="cs"/>
                <w:color w:val="auto"/>
                <w:sz w:val="26"/>
                <w:szCs w:val="26"/>
                <w:cs/>
                <w:lang w:bidi="th-TH"/>
              </w:rPr>
              <w:t>สภาพอากาศ</w:t>
            </w:r>
          </w:p>
          <w:p w14:paraId="49343D89" w14:textId="77777777" w:rsidR="00DE45C1" w:rsidRDefault="00DE45C1" w:rsidP="00830474">
            <w:pPr>
              <w:pStyle w:val="Body"/>
              <w:rPr>
                <w:rFonts w:ascii="TH Sarabun New" w:eastAsia="Times New Roman" w:hAnsi="TH Sarabun New" w:cs="TH Sarabun New"/>
                <w:color w:val="auto"/>
                <w:sz w:val="26"/>
                <w:szCs w:val="26"/>
                <w:lang w:bidi="th-TH"/>
              </w:rPr>
            </w:pPr>
            <w:r>
              <w:rPr>
                <w:rFonts w:ascii="TH Sarabun New" w:eastAsia="Times New Roman" w:hAnsi="TH Sarabun New" w:cs="TH Sarabun New" w:hint="cs"/>
                <w:noProof/>
                <w:color w:val="auto"/>
                <w:sz w:val="26"/>
                <w:szCs w:val="26"/>
                <w:lang w:val="th-TH" w:bidi="th-TH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25496D99" wp14:editId="1F3469E6">
                      <wp:simplePos x="0" y="0"/>
                      <wp:positionH relativeFrom="column">
                        <wp:posOffset>288583</wp:posOffset>
                      </wp:positionH>
                      <wp:positionV relativeFrom="paragraph">
                        <wp:posOffset>38100</wp:posOffset>
                      </wp:positionV>
                      <wp:extent cx="278295" cy="166977"/>
                      <wp:effectExtent l="0" t="0" r="26670" b="24130"/>
                      <wp:wrapNone/>
                      <wp:docPr id="154215559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8295" cy="166977"/>
                                <a:chOff x="0" y="0"/>
                                <a:chExt cx="278295" cy="166977"/>
                              </a:xfrm>
                            </wpg:grpSpPr>
                            <wps:wsp>
                              <wps:cNvPr id="1594643375" name="Rectangle 2"/>
                              <wps:cNvSpPr/>
                              <wps:spPr>
                                <a:xfrm>
                                  <a:off x="0" y="0"/>
                                  <a:ext cx="278295" cy="1669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451088" name="Straight Connector 8"/>
                              <wps:cNvCnPr/>
                              <wps:spPr>
                                <a:xfrm flipH="1">
                                  <a:off x="18562" y="6838"/>
                                  <a:ext cx="243840" cy="12890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6EFC31" id="Group 4" o:spid="_x0000_s1026" style="position:absolute;margin-left:22.7pt;margin-top:3pt;width:21.9pt;height:13.15pt;z-index:251681792" coordsize="278295,166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">
                      <v:rect id="Rectangle 2" o:spid="_x0000_s1027" style="position:absolute;width:278295;height:166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" fillcolor="white [3212]" strokecolor="black [3200]" strokeweight="1pt"/>
                      <v:line id="Straight Connector 8" o:spid="_x0000_s1028" style="position:absolute;flip:x;visibility:visible;mso-wrap-style:square" from="18562,6838" to="262402,135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" strokecolor="black [3213]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830474">
              <w:rPr>
                <w:rFonts w:ascii="TH Sarabun New" w:eastAsia="Times New Roman" w:hAnsi="TH Sarabun New" w:cs="TH Sarabun New" w:hint="cs"/>
                <w:color w:val="auto"/>
                <w:sz w:val="26"/>
                <w:szCs w:val="26"/>
                <w:cs/>
                <w:lang w:bidi="th-TH"/>
              </w:rPr>
              <w:t xml:space="preserve"> </w:t>
            </w:r>
            <w:r w:rsidR="00830474">
              <w:rPr>
                <w:rFonts w:ascii="TH Sarabun New" w:eastAsia="Times New Roman" w:hAnsi="TH Sarabun New" w:cs="TH Sarabun New"/>
                <w:color w:val="auto"/>
                <w:sz w:val="26"/>
                <w:szCs w:val="26"/>
                <w:lang w:bidi="th-TH"/>
              </w:rPr>
              <w:t xml:space="preserve">☑</w:t>
            </w:r>
            <w:r w:rsidR="00D72F2E">
              <w:rPr>
                <w:rFonts w:ascii="TH Sarabun New" w:eastAsia="Times New Roman" w:hAnsi="TH Sarabun New" w:cs="TH Sarabun New"/>
                <w:color w:val="auto"/>
                <w:sz w:val="26"/>
                <w:szCs w:val="26"/>
                <w:lang w:bidi="th-TH"/>
              </w:rPr>
              <w:t xml:space="preserve">             </w:t>
            </w:r>
            <w:r w:rsidR="00151954" w:rsidRPr="00D96717">
              <w:rPr>
                <w:rFonts w:ascii="TH Sarabun New" w:eastAsia="Times New Roman" w:hAnsi="TH Sarabun New" w:cs="TH Sarabun New" w:hint="cs"/>
                <w:color w:val="auto"/>
                <w:sz w:val="26"/>
                <w:szCs w:val="26"/>
                <w:cs/>
                <w:lang w:bidi="th-TH"/>
              </w:rPr>
              <w:t xml:space="preserve">ปลอดโปร่ง  </w:t>
            </w:r>
          </w:p>
          <w:p w14:paraId="74298450" w14:textId="77777777" w:rsidR="00151954" w:rsidRPr="00D96717" w:rsidRDefault="00DE45C1" w:rsidP="00830474">
            <w:pPr>
              <w:pStyle w:val="Body"/>
              <w:rPr>
                <w:rFonts w:ascii="TH Sarabun New" w:eastAsia="Times New Roman" w:hAnsi="TH Sarabun New" w:cs="TH Sarabun New"/>
                <w:color w:val="auto"/>
                <w:sz w:val="26"/>
                <w:szCs w:val="26"/>
                <w:cs/>
                <w:lang w:bidi="th-TH"/>
              </w:rPr>
            </w:pPr>
            <w:r w:rsidRPr="00D96717">
              <w:rPr>
                <w:rFonts w:ascii="TH Sarabun New" w:eastAsia="Times New Roman" w:hAnsi="TH Sarabun New" w:cs="TH Sarabun New" w:hint="cs"/>
                <w:noProof/>
                <w:color w:val="auto"/>
                <w:sz w:val="26"/>
                <w:szCs w:val="26"/>
                <w:lang w:bidi="th-TH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C104C87" wp14:editId="5DBDAF56">
                      <wp:simplePos x="0" y="0"/>
                      <wp:positionH relativeFrom="column">
                        <wp:posOffset>289218</wp:posOffset>
                      </wp:positionH>
                      <wp:positionV relativeFrom="paragraph">
                        <wp:posOffset>14947</wp:posOffset>
                      </wp:positionV>
                      <wp:extent cx="278295" cy="166977"/>
                      <wp:effectExtent l="0" t="0" r="26670" b="24130"/>
                      <wp:wrapNone/>
                      <wp:docPr id="77872486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8295" cy="166977"/>
                              </a:xfrm>
                              <a:prstGeom prst="rect">
                                <a:avLst/>
                              </a:prstGeom>
                              <a:pattFill prst="smCheck">
                                <a:fgClr>
                                  <a:srgbClr val="FFFFFF"/>
                                </a:fgClr>
                                <a:bgClr>
                                  <a:schemeClr val="tx1"/>
                                </a:bgClr>
                              </a:patt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97787B" id="Rectangle 2" o:spid="_x0000_s1026" style="position:absolute;margin-left:22.75pt;margin-top:1.2pt;width:21.9pt;height:13.1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" strokecolor="black [3200]" strokeweight="1pt">
                      <v:fill r:id="rId11" o:title="" color2="black [3213]" type="pattern"/>
                    </v:rect>
                  </w:pict>
                </mc:Fallback>
              </mc:AlternateContent>
            </w:r>
            <w:r>
              <w:rPr>
                <w:rFonts w:ascii="TH Sarabun New" w:eastAsia="Times New Roman" w:hAnsi="TH Sarabun New" w:cs="TH Sarabun New"/>
                <w:color w:val="auto"/>
                <w:sz w:val="26"/>
                <w:szCs w:val="26"/>
                <w:lang w:bidi="th-TH"/>
              </w:rPr>
              <w:t xml:space="preserve"> </w:t>
            </w:r>
            <w:r w:rsidR="00830474">
              <w:rPr>
                <w:rFonts w:ascii="TH Sarabun New" w:eastAsia="Times New Roman" w:hAnsi="TH Sarabun New" w:cs="TH Sarabun New"/>
                <w:color w:val="auto"/>
                <w:sz w:val="26"/>
                <w:szCs w:val="26"/>
                <w:lang w:bidi="th-TH"/>
              </w:rPr>
              <w:t xml:space="preserve">☐</w:t>
            </w:r>
            <w:r>
              <w:rPr>
                <w:rFonts w:ascii="TH Sarabun New" w:eastAsia="Times New Roman" w:hAnsi="TH Sarabun New" w:cs="TH Sarabun New" w:hint="cs"/>
                <w:color w:val="auto"/>
                <w:sz w:val="26"/>
                <w:szCs w:val="26"/>
                <w:cs/>
                <w:lang w:bidi="th-TH"/>
              </w:rPr>
              <w:t xml:space="preserve">             </w:t>
            </w:r>
            <w:r w:rsidR="00830474">
              <w:rPr>
                <w:rFonts w:ascii="TH Sarabun New" w:eastAsia="Times New Roman" w:hAnsi="TH Sarabun New" w:cs="TH Sarabun New" w:hint="cs"/>
                <w:color w:val="auto"/>
                <w:sz w:val="26"/>
                <w:szCs w:val="26"/>
                <w:cs/>
                <w:lang w:bidi="th-TH"/>
              </w:rPr>
              <w:t>ฝนตก</w:t>
            </w:r>
          </w:p>
          <w:p w14:paraId="77C5DF34" w14:textId="77777777" w:rsidR="00DE45C1" w:rsidRDefault="00DE45C1" w:rsidP="00830474">
            <w:pPr>
              <w:rPr>
                <w:rFonts w:ascii="TH Sarabun New" w:hAnsi="TH Sarabun New" w:cs="TH Sarabun New"/>
                <w:sz w:val="26"/>
                <w:szCs w:val="26"/>
              </w:rPr>
            </w:pPr>
            <w:r w:rsidRPr="00D96717">
              <w:rPr>
                <w:rFonts w:ascii="TH Sarabun New" w:hAnsi="TH Sarabun New" w:cs="TH Sarabun New" w:hint="cs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5FE29A8" wp14:editId="0763EEAB">
                      <wp:simplePos x="0" y="0"/>
                      <wp:positionH relativeFrom="column">
                        <wp:posOffset>290733</wp:posOffset>
                      </wp:positionH>
                      <wp:positionV relativeFrom="paragraph">
                        <wp:posOffset>11430</wp:posOffset>
                      </wp:positionV>
                      <wp:extent cx="278130" cy="166370"/>
                      <wp:effectExtent l="0" t="0" r="26670" b="24130"/>
                      <wp:wrapNone/>
                      <wp:docPr id="211514188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8130" cy="1663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C969D3" id="Rectangle 2" o:spid="_x0000_s1026" style="position:absolute;margin-left:22.9pt;margin-top:.9pt;width:21.9pt;height:13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" fillcolor="black [3213]" strokecolor="black [3200]" strokeweight="1pt"/>
                  </w:pict>
                </mc:Fallback>
              </mc:AlternateContent>
            </w:r>
            <w:r w:rsidR="00830474"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</w:t>
            </w:r>
            <w:r w:rsidR="00830474">
              <w:rPr>
                <w:rFonts w:ascii="TH Sarabun New" w:hAnsi="TH Sarabun New" w:cs="TH Sarabun New"/>
                <w:sz w:val="26"/>
                <w:szCs w:val="26"/>
              </w:rPr>
              <w:t xml:space="preserve">☐</w:t>
            </w:r>
            <w:r w:rsidR="00830474"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 </w: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          </w:t>
            </w:r>
            <w:r w:rsidR="00151954" w:rsidRPr="00D96717">
              <w:rPr>
                <w:rFonts w:ascii="TH Sarabun New" w:hAnsi="TH Sarabun New" w:cs="TH Sarabun New" w:hint="cs"/>
                <w:sz w:val="26"/>
                <w:szCs w:val="26"/>
                <w:cs/>
              </w:rPr>
              <w:t>มีเมฆมาก</w:t>
            </w:r>
          </w:p>
          <w:p w14:paraId="7D10CEB0" w14:textId="77777777" w:rsidR="0040602F" w:rsidRDefault="00DE45C1" w:rsidP="00830474">
            <w:r w:rsidRPr="00D96717">
              <w:rPr>
                <w:rFonts w:ascii="TH Sarabun New" w:hAnsi="TH Sarabun New" w:cs="TH Sarabun New" w:hint="cs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A7BF809" wp14:editId="205C5399">
                      <wp:simplePos x="0" y="0"/>
                      <wp:positionH relativeFrom="column">
                        <wp:posOffset>301576</wp:posOffset>
                      </wp:positionH>
                      <wp:positionV relativeFrom="paragraph">
                        <wp:posOffset>46990</wp:posOffset>
                      </wp:positionV>
                      <wp:extent cx="278130" cy="166370"/>
                      <wp:effectExtent l="0" t="0" r="26670" b="24130"/>
                      <wp:wrapNone/>
                      <wp:docPr id="200352426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8130" cy="166370"/>
                              </a:xfrm>
                              <a:prstGeom prst="rect">
                                <a:avLst/>
                              </a:prstGeom>
                              <a:pattFill prst="ltVert">
                                <a:fgClr>
                                  <a:srgbClr val="FFFFFF"/>
                                </a:fgClr>
                                <a:bgClr>
                                  <a:schemeClr val="tx1"/>
                                </a:bgClr>
                              </a:patt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C898BC" id="Rectangle 2" o:spid="_x0000_s1026" style="position:absolute;margin-left:23.75pt;margin-top:3.7pt;width:21.9pt;height:13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" strokecolor="black [3200]" strokeweight="1pt">
                      <v:fill r:id="rId12" o:title="" color2="black [3213]" type="pattern"/>
                    </v:rect>
                  </w:pict>
                </mc:Fallback>
              </mc:AlternateConten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</w:t>
            </w:r>
            <w:r w:rsidR="00830474">
              <w:rPr>
                <w:rFonts w:ascii="TH Sarabun New" w:hAnsi="TH Sarabun New" w:cs="TH Sarabun New"/>
                <w:sz w:val="26"/>
                <w:szCs w:val="26"/>
              </w:rPr>
              <w:t xml:space="preserve">☐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             </w:t>
            </w:r>
            <w:r w:rsidR="00151954" w:rsidRPr="00D96717">
              <w:rPr>
                <w:rFonts w:ascii="TH Sarabun New" w:hAnsi="TH Sarabun New" w:cs="TH Sarabun New" w:hint="cs"/>
                <w:sz w:val="26"/>
                <w:szCs w:val="26"/>
                <w:cs/>
              </w:rPr>
              <w:t>ฝนตกหนัก</w:t>
            </w:r>
          </w:p>
        </w:tc>
      </w:tr>
    </w:tbl>
    <w:p w14:paraId="1E4C44CA" w14:textId="77777777" w:rsidR="00CA525F" w:rsidRPr="00CE2E77" w:rsidRDefault="00CA525F" w:rsidP="00A134E6">
      <w:pPr>
        <w:pStyle w:val="Body"/>
        <w:rPr>
          <w:rFonts w:ascii="TH Sarabun New" w:eastAsia="Times New Roman" w:hAnsi="TH Sarabun New" w:cs="TH Sarabun New"/>
          <w:color w:val="auto"/>
          <w:sz w:val="28"/>
          <w:szCs w:val="28"/>
          <w:lang w:bidi="th-TH"/>
        </w:rPr>
      </w:pPr>
    </w:p>
    <w:tbl>
      <w:tblPr>
        <w:tblStyle w:val="TableGrid"/>
        <w:tblW w:w="9445" w:type="dxa"/>
        <w:jc w:val="center"/>
        <w:tblLook w:val="04A0" w:firstRow="1" w:lastRow="0" w:firstColumn="1" w:lastColumn="0" w:noHBand="0" w:noVBand="1"/>
      </w:tblPr>
      <w:tblGrid>
        <w:gridCol w:w="2428"/>
        <w:gridCol w:w="1517"/>
        <w:gridCol w:w="822"/>
        <w:gridCol w:w="2985"/>
        <w:gridCol w:w="2334"/>
      </w:tblGrid>
      <w:tr w:rsidR="00E84A83" w:rsidRPr="00D96717" w14:paraId="5E308D2E" w14:textId="77777777" w:rsidTr="00FF3C7A">
        <w:trPr>
          <w:trHeight w:hRule="exact" w:val="288"/>
          <w:tblHeader/>
          <w:jc w:val="center"/>
        </w:trPr>
        <w:tc>
          <w:tcPr>
            <w:tcW w:w="599" w:type="dxa"/>
            <w:shd w:val="clear" w:color="auto" w:fill="DEEAF6" w:themeFill="accent5" w:themeFillTint="33"/>
          </w:tcPr>
          <w:p w14:paraId="6EF7CD73" w14:textId="77777777" w:rsidR="00110691" w:rsidRPr="00D96717" w:rsidRDefault="00110691" w:rsidP="0075080F">
            <w:pPr>
              <w:pStyle w:val="Body"/>
              <w:jc w:val="center"/>
              <w:rPr>
                <w:rFonts w:ascii="TH Sarabun New" w:eastAsia="Times New Roman" w:hAnsi="TH Sarabun New" w:cs="TH Sarabun New"/>
                <w:color w:val="auto"/>
                <w:sz w:val="26"/>
                <w:szCs w:val="26"/>
                <w:lang w:bidi="th-TH"/>
              </w:rPr>
            </w:pPr>
            <w:r w:rsidRPr="00D96717">
              <w:rPr>
                <w:rFonts w:ascii="TH Sarabun New" w:eastAsia="Times New Roman" w:hAnsi="TH Sarabun New" w:cs="TH Sarabun New" w:hint="cs"/>
                <w:color w:val="auto"/>
                <w:sz w:val="26"/>
                <w:szCs w:val="26"/>
                <w:cs/>
                <w:lang w:bidi="th-TH"/>
              </w:rPr>
              <w:t>ลำดับ</w:t>
            </w:r>
          </w:p>
        </w:tc>
        <w:tc>
          <w:tcPr>
            <w:tcW w:w="3986" w:type="dxa"/>
            <w:shd w:val="clear" w:color="auto" w:fill="DEEAF6" w:themeFill="accent5" w:themeFillTint="33"/>
          </w:tcPr>
          <w:p w14:paraId="3391AD57" w14:textId="77777777" w:rsidR="00110691" w:rsidRPr="00D96717" w:rsidRDefault="00110691" w:rsidP="0075080F">
            <w:pPr>
              <w:pStyle w:val="Body"/>
              <w:jc w:val="center"/>
              <w:rPr>
                <w:rFonts w:ascii="TH Sarabun New" w:eastAsia="Times New Roman" w:hAnsi="TH Sarabun New" w:cs="TH Sarabun New"/>
                <w:color w:val="auto"/>
                <w:sz w:val="26"/>
                <w:szCs w:val="26"/>
                <w:lang w:bidi="th-TH"/>
              </w:rPr>
            </w:pPr>
            <w:r w:rsidRPr="00D96717">
              <w:rPr>
                <w:rFonts w:ascii="TH Sarabun New" w:eastAsia="Times New Roman" w:hAnsi="TH Sarabun New" w:cs="TH Sarabun New"/>
                <w:color w:val="auto"/>
                <w:sz w:val="26"/>
                <w:szCs w:val="26"/>
                <w:lang w:bidi="th-TH"/>
              </w:rPr>
              <w:t>Worker (</w:t>
            </w:r>
            <w:r w:rsidRPr="00D96717">
              <w:rPr>
                <w:rFonts w:ascii="TH Sarabun New" w:eastAsia="Times New Roman" w:hAnsi="TH Sarabun New" w:cs="TH Sarabun New" w:hint="cs"/>
                <w:color w:val="auto"/>
                <w:sz w:val="26"/>
                <w:szCs w:val="26"/>
                <w:cs/>
                <w:lang w:bidi="th-TH"/>
              </w:rPr>
              <w:t>ผู้ปฏิบัติงาน</w:t>
            </w:r>
            <w:r w:rsidRPr="00D96717">
              <w:rPr>
                <w:rFonts w:ascii="TH Sarabun New" w:eastAsia="Times New Roman" w:hAnsi="TH Sarabun New" w:cs="TH Sarabun New"/>
                <w:color w:val="auto"/>
                <w:sz w:val="26"/>
                <w:szCs w:val="26"/>
                <w:lang w:bidi="th-TH"/>
              </w:rPr>
              <w:t>)</w:t>
            </w:r>
          </w:p>
        </w:tc>
        <w:tc>
          <w:tcPr>
            <w:tcW w:w="810" w:type="dxa"/>
            <w:shd w:val="clear" w:color="auto" w:fill="DEEAF6" w:themeFill="accent5" w:themeFillTint="33"/>
          </w:tcPr>
          <w:p w14:paraId="76B3A01E" w14:textId="77777777" w:rsidR="00110691" w:rsidRPr="00D96717" w:rsidRDefault="00110691" w:rsidP="0075080F">
            <w:pPr>
              <w:pStyle w:val="Body"/>
              <w:jc w:val="center"/>
              <w:rPr>
                <w:rFonts w:ascii="TH Sarabun New" w:eastAsia="Times New Roman" w:hAnsi="TH Sarabun New" w:cs="TH Sarabun New"/>
                <w:color w:val="auto"/>
                <w:sz w:val="26"/>
                <w:szCs w:val="26"/>
                <w:lang w:bidi="th-TH"/>
              </w:rPr>
            </w:pPr>
            <w:r w:rsidRPr="00D96717">
              <w:rPr>
                <w:rFonts w:ascii="TH Sarabun New" w:eastAsia="Times New Roman" w:hAnsi="TH Sarabun New" w:cs="TH Sarabun New" w:hint="cs"/>
                <w:color w:val="auto"/>
                <w:sz w:val="26"/>
                <w:szCs w:val="26"/>
                <w:cs/>
                <w:lang w:bidi="th-TH"/>
              </w:rPr>
              <w:t>คน / วัน</w:t>
            </w:r>
          </w:p>
        </w:tc>
        <w:tc>
          <w:tcPr>
            <w:tcW w:w="1440" w:type="dxa"/>
            <w:shd w:val="clear" w:color="auto" w:fill="DEEAF6" w:themeFill="accent5" w:themeFillTint="33"/>
          </w:tcPr>
          <w:p w14:paraId="6412A3F8" w14:textId="77777777" w:rsidR="00110691" w:rsidRPr="00D96717" w:rsidRDefault="00C81156" w:rsidP="0075080F">
            <w:pPr>
              <w:pStyle w:val="Body"/>
              <w:jc w:val="center"/>
              <w:rPr>
                <w:rFonts w:ascii="TH Sarabun New" w:eastAsia="Times New Roman" w:hAnsi="TH Sarabun New" w:cs="TH Sarabun New"/>
                <w:color w:val="auto"/>
                <w:sz w:val="26"/>
                <w:szCs w:val="26"/>
                <w:cs/>
                <w:lang w:bidi="th-TH"/>
              </w:rPr>
            </w:pPr>
            <w:r w:rsidRPr="00D96717">
              <w:rPr>
                <w:rFonts w:ascii="TH Sarabun New" w:eastAsia="Times New Roman" w:hAnsi="TH Sarabun New" w:cs="TH Sarabun New" w:hint="cs"/>
                <w:color w:val="auto"/>
                <w:sz w:val="26"/>
                <w:szCs w:val="26"/>
                <w:cs/>
                <w:lang w:bidi="th-TH"/>
              </w:rPr>
              <w:t>ชื่อ</w:t>
            </w:r>
          </w:p>
        </w:tc>
        <w:tc>
          <w:tcPr>
            <w:tcW w:w="2610" w:type="dxa"/>
            <w:shd w:val="clear" w:color="auto" w:fill="DEEAF6" w:themeFill="accent5" w:themeFillTint="33"/>
          </w:tcPr>
          <w:p w14:paraId="3A2951B6" w14:textId="77777777" w:rsidR="00110691" w:rsidRPr="00D96717" w:rsidRDefault="00110691" w:rsidP="0075080F">
            <w:pPr>
              <w:pStyle w:val="Body"/>
              <w:jc w:val="center"/>
              <w:rPr>
                <w:rFonts w:ascii="TH Sarabun New" w:eastAsia="Times New Roman" w:hAnsi="TH Sarabun New" w:cs="TH Sarabun New"/>
                <w:color w:val="auto"/>
                <w:sz w:val="26"/>
                <w:szCs w:val="26"/>
                <w:lang w:bidi="th-TH"/>
              </w:rPr>
            </w:pPr>
            <w:r w:rsidRPr="00D96717">
              <w:rPr>
                <w:rFonts w:ascii="TH Sarabun New" w:eastAsia="Times New Roman" w:hAnsi="TH Sarabun New" w:cs="TH Sarabun New" w:hint="cs"/>
                <w:color w:val="auto"/>
                <w:sz w:val="26"/>
                <w:szCs w:val="26"/>
                <w:cs/>
                <w:lang w:bidi="th-TH"/>
              </w:rPr>
              <w:t>หมายเหตุ</w:t>
            </w:r>
          </w:p>
        </w:tc>
      </w:tr>
      <w:tr w:rsidR="002F6E35" w14:paraId="3E5F05BB" w14:textId="77777777">
        <w:trPr>
          <w:jc w:val="center"/>
        </w:trPr>
        <w:tc>
          <w:tcPr>
            <w:tcW w:w="599" w:type="dxa"/>
          </w:tcPr>
          <w:p w14:paraId="07A5044B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1</w:t>
            </w:r>
          </w:p>
        </w:tc>
        <w:tc>
          <w:tcPr>
            <w:tcW w:w="3986" w:type="dxa"/>
          </w:tcPr>
          <w:p w14:paraId="60A257E8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ผู้จัดการ / ผู้ควบคุมงาน / โฟร์แมน</w:t>
            </w:r>
          </w:p>
        </w:tc>
        <w:tc>
          <w:tcPr>
            <w:tcW w:w="810" w:type="dxa"/>
          </w:tcPr>
          <w:p w14:paraId="4F1354FE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1</w:t>
            </w:r>
          </w:p>
        </w:tc>
        <w:tc>
          <w:tcPr>
            <w:tcW w:w="1440" w:type="dxa"/>
          </w:tcPr>
          <w:p w14:paraId="33B07BD3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นายสมชาย ใจดี (ผู้จัดการโครงการ)</w:t>
            </w:r>
          </w:p>
        </w:tc>
        <w:tc>
          <w:tcPr>
            <w:tcW w:w="2610" w:type="dxa"/>
            <w:vMerge w:val="restart"/>
            <w:vAlign w:val="center"/>
          </w:tcPr>
          <w:p w14:paraId="148B288B" w14:textId="77777777" w:rsidR="002F6E35" w:rsidRPr="00753962" w:rsidRDefault="00F97E8E">
            <w:pPr>
              <w:rPr>
                <w:rFonts w:ascii="TH SarabunPSK" w:hAnsi="TH SarabunPSK" w:cs="TH SarabunPSK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☐</w:t>
            </w:r>
            <w:r>
              <w:rPr>
                <w:rFonts w:ascii="TH Sarabun New" w:hAnsi="TH Sarabun New" w:cs="TH Sarabun New" w:hint="cs"/>
                <w:sz w:val="26"/>
                <w:szCs w:val="26"/>
                <w:cs/>
              </w:rPr>
              <w:t xml:space="preserve"> </w:t>
            </w:r>
            <w:r w:rsidR="00A37B74" w:rsidRPr="00753962">
              <w:rPr>
                <w:rFonts w:ascii="TH SarabunPSK" w:hAnsi="TH SarabunPSK" w:cs="TH SarabunPSK" w:hint="cs"/>
              </w:rPr>
              <w:t xml:space="preserve">อัตรา</w:t>
            </w:r>
            <w:r w:rsidR="006515D7" w:rsidRPr="00753962">
              <w:rPr>
                <w:rFonts w:ascii="TH SarabunPSK" w:hAnsi="TH SarabunPSK" w:cs="TH SarabunPSK" w:hint="cs"/>
              </w:rPr>
              <w:t xml:space="preserve">พลเต็ม</w:t>
            </w:r>
          </w:p>
          <w:p w14:paraId="399F1CA3" w14:textId="77777777" w:rsidR="006515D7" w:rsidRDefault="00F97E8E">
            <w:pPr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☑</w:t>
            </w:r>
          </w:p>
          <w:p w14:paraId="281A5F46" w14:textId="77777777" w:rsidR="002F6E35" w:rsidRPr="00753962" w:rsidRDefault="00A37B74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อัตรากำลัง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753962">
              <w:rPr>
                <w:rFonts w:ascii="TH SarabunPSK" w:hAnsi="TH SarabunPSK" w:cs="TH SarabunPSK" w:hint="cs"/>
              </w:rPr>
              <w:t xml:space="preserve">8 / 13</w:t>
            </w:r>
          </w:p>
          <w:p w14:paraId="16C5D3E7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อื่นๆ </w:t>
            </w:r>
            <w:r w:rsidR="004B2244">
              <w:rPr>
                <w:rFonts w:ascii="TH SarabunPSK" w:hAnsi="TH SarabunPSK" w:cs="TH SarabunPSK"/>
              </w:rPr>
              <w:t xml:space="preserve">:</w:t>
            </w:r>
            <w:r w:rsidRPr="00753962">
              <w:rPr>
                <w:rFonts w:ascii="TH SarabunPSK" w:hAnsi="TH SarabunPSK" w:cs="TH SarabunPSK" w:hint="cs"/>
              </w:rPr>
              <w:t xml:space="preserve">undefined</w:t>
            </w:r>
          </w:p>
        </w:tc>
      </w:tr>
      <w:tr w:rsidR="002F6E35" w14:paraId="7077C1D0" w14:textId="77777777">
        <w:trPr>
          <w:jc w:val="center"/>
        </w:trPr>
        <w:tc>
          <w:tcPr>
            <w:tcW w:w="599" w:type="dxa"/>
          </w:tcPr>
          <w:p w14:paraId="5A3A6D4D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2</w:t>
            </w:r>
          </w:p>
        </w:tc>
        <w:tc>
          <w:tcPr>
            <w:tcW w:w="3986" w:type="dxa"/>
          </w:tcPr>
          <w:p w14:paraId="0E7FF865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ช่างไฟฟ้า / อิเล็กทรอนิกส์</w:t>
            </w:r>
          </w:p>
        </w:tc>
        <w:tc>
          <w:tcPr>
            <w:tcW w:w="810" w:type="dxa"/>
          </w:tcPr>
          <w:p w14:paraId="5E68F0DD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2</w:t>
            </w:r>
          </w:p>
        </w:tc>
        <w:tc>
          <w:tcPr>
            <w:tcW w:w="1440" w:type="dxa"/>
          </w:tcPr>
          <w:p w14:paraId="7AED34A2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นายสมศักดิ์ สายไฟ</w:t>
            </w:r>
          </w:p>
        </w:tc>
        <w:tc>
          <w:tcPr>
            <w:tcW w:w="2610" w:type="dxa"/>
            <w:vMerge/>
            <w:vAlign w:val="center"/>
          </w:tcPr>
          <w:p w14:paraId="79092FB2" w14:textId="77777777" w:rsidR="002F6E35" w:rsidRPr="00753962" w:rsidRDefault="002F6E35">
            <w:pPr>
              <w:rPr>
                <w:rFonts w:ascii="TH SarabunPSK" w:hAnsi="TH SarabunPSK" w:cs="TH SarabunPSK"/>
              </w:rPr>
            </w:pPr>
          </w:p>
        </w:tc>
      </w:tr>
      <w:tr w:rsidR="002F6E35" w14:paraId="58E1C35D" w14:textId="77777777">
        <w:trPr>
          <w:jc w:val="center"/>
        </w:trPr>
        <w:tc>
          <w:tcPr>
            <w:tcW w:w="599" w:type="dxa"/>
          </w:tcPr>
          <w:p w14:paraId="3D533609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/>
            </w:r>
          </w:p>
        </w:tc>
        <w:tc>
          <w:tcPr>
            <w:tcW w:w="3986" w:type="dxa"/>
          </w:tcPr>
          <w:p w14:paraId="3C4CB948" w14:textId="77777777" w:rsidR="002F6E35" w:rsidRPr="00753962" w:rsidRDefault="002F6E35">
            <w:pPr>
              <w:rPr>
                <w:rFonts w:ascii="TH SarabunPSK" w:hAnsi="TH SarabunPSK" w:cs="TH SarabunPSK"/>
              </w:rPr>
            </w:pPr>
          </w:p>
        </w:tc>
        <w:tc>
          <w:tcPr>
            <w:tcW w:w="810" w:type="dxa"/>
          </w:tcPr>
          <w:p w14:paraId="666CD9F8" w14:textId="77777777" w:rsidR="002F6E35" w:rsidRPr="00753962" w:rsidRDefault="002F6E35">
            <w:pPr>
              <w:rPr>
                <w:rFonts w:ascii="TH SarabunPSK" w:hAnsi="TH SarabunPSK" w:cs="TH SarabunPSK"/>
              </w:rPr>
            </w:pPr>
          </w:p>
        </w:tc>
        <w:tc>
          <w:tcPr>
            <w:tcW w:w="1440" w:type="dxa"/>
          </w:tcPr>
          <w:p w14:paraId="78F2DEA0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นายสมคิด เดินท่อ</w:t>
            </w:r>
          </w:p>
        </w:tc>
        <w:tc>
          <w:tcPr>
            <w:tcW w:w="2610" w:type="dxa"/>
            <w:vMerge/>
            <w:vAlign w:val="center"/>
          </w:tcPr>
          <w:p w14:paraId="185390AC" w14:textId="77777777" w:rsidR="002F6E35" w:rsidRPr="00753962" w:rsidRDefault="002F6E35">
            <w:pPr>
              <w:rPr>
                <w:rFonts w:ascii="TH SarabunPSK" w:hAnsi="TH SarabunPSK" w:cs="TH SarabunPSK"/>
              </w:rPr>
            </w:pPr>
          </w:p>
        </w:tc>
      </w:tr>
      <w:tr w:rsidR="002F6E35" w14:paraId="73A393AD" w14:textId="77777777">
        <w:trPr>
          <w:jc w:val="center"/>
        </w:trPr>
        <w:tc>
          <w:tcPr>
            <w:tcW w:w="599" w:type="dxa"/>
          </w:tcPr>
          <w:p w14:paraId="6810BF6B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3</w:t>
            </w:r>
          </w:p>
        </w:tc>
        <w:tc>
          <w:tcPr>
            <w:tcW w:w="3986" w:type="dxa"/>
          </w:tcPr>
          <w:p w14:paraId="658C56A4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ช่างระบบสื่อสาร / ไอที</w:t>
            </w:r>
          </w:p>
        </w:tc>
        <w:tc>
          <w:tcPr>
            <w:tcW w:w="810" w:type="dxa"/>
          </w:tcPr>
          <w:p w14:paraId="53E4CB8F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1</w:t>
            </w:r>
          </w:p>
        </w:tc>
        <w:tc>
          <w:tcPr>
            <w:tcW w:w="1440" w:type="dxa"/>
          </w:tcPr>
          <w:p w14:paraId="0B622211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นายสมเจตน์ เน็ตเวิร์ก</w:t>
            </w:r>
          </w:p>
        </w:tc>
        <w:tc>
          <w:tcPr>
            <w:tcW w:w="2610" w:type="dxa"/>
            <w:vMerge/>
            <w:vAlign w:val="center"/>
          </w:tcPr>
          <w:p w14:paraId="4EC195FB" w14:textId="77777777" w:rsidR="002F6E35" w:rsidRPr="00753962" w:rsidRDefault="002F6E35">
            <w:pPr>
              <w:rPr>
                <w:rFonts w:ascii="TH SarabunPSK" w:hAnsi="TH SarabunPSK" w:cs="TH SarabunPSK"/>
              </w:rPr>
            </w:pPr>
          </w:p>
        </w:tc>
      </w:tr>
      <w:tr w:rsidR="002F6E35" w14:paraId="570A3119" w14:textId="77777777">
        <w:trPr>
          <w:jc w:val="center"/>
        </w:trPr>
        <w:tc>
          <w:tcPr>
            <w:tcW w:w="599" w:type="dxa"/>
          </w:tcPr>
          <w:p w14:paraId="13D9C06F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lastRenderedPageBreak/>
              <w:t xml:space="preserve">5</w:t>
            </w:r>
          </w:p>
        </w:tc>
        <w:tc>
          <w:tcPr>
            <w:tcW w:w="3986" w:type="dxa"/>
          </w:tcPr>
          <w:p w14:paraId="23B821CA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ช่างเหล็ก / ช่างเชื่อม</w:t>
            </w:r>
          </w:p>
        </w:tc>
        <w:tc>
          <w:tcPr>
            <w:tcW w:w="810" w:type="dxa"/>
          </w:tcPr>
          <w:p w14:paraId="69F51673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3</w:t>
            </w:r>
          </w:p>
        </w:tc>
        <w:tc>
          <w:tcPr>
            <w:tcW w:w="1440" w:type="dxa"/>
          </w:tcPr>
          <w:p w14:paraId="7A6B3255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นายทองดี เหล็กกล้า</w:t>
            </w:r>
          </w:p>
        </w:tc>
        <w:tc>
          <w:tcPr>
            <w:tcW w:w="2610" w:type="dxa"/>
            <w:vMerge/>
            <w:vAlign w:val="center"/>
          </w:tcPr>
          <w:p w14:paraId="7D76F10B" w14:textId="77777777" w:rsidR="002F6E35" w:rsidRPr="00753962" w:rsidRDefault="002F6E35">
            <w:pPr>
              <w:rPr>
                <w:rFonts w:ascii="TH SarabunPSK" w:hAnsi="TH SarabunPSK" w:cs="TH SarabunPSK"/>
              </w:rPr>
            </w:pPr>
          </w:p>
        </w:tc>
      </w:tr>
      <w:tr w:rsidR="002F6E35" w14:paraId="050BB6D0" w14:textId="77777777">
        <w:trPr>
          <w:jc w:val="center"/>
        </w:trPr>
        <w:tc>
          <w:tcPr>
            <w:tcW w:w="599" w:type="dxa"/>
          </w:tcPr>
          <w:p w14:paraId="3D0A80E5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/>
            </w:r>
          </w:p>
        </w:tc>
        <w:tc>
          <w:tcPr>
            <w:tcW w:w="3986" w:type="dxa"/>
          </w:tcPr>
          <w:p w14:paraId="56FFB1D9" w14:textId="77777777" w:rsidR="002F6E35" w:rsidRPr="00753962" w:rsidRDefault="002F6E35">
            <w:pPr>
              <w:rPr>
                <w:rFonts w:ascii="TH SarabunPSK" w:hAnsi="TH SarabunPSK" w:cs="TH SarabunPSK"/>
              </w:rPr>
            </w:pPr>
          </w:p>
        </w:tc>
        <w:tc>
          <w:tcPr>
            <w:tcW w:w="810" w:type="dxa"/>
          </w:tcPr>
          <w:p w14:paraId="2A56B7D0" w14:textId="77777777" w:rsidR="002F6E35" w:rsidRPr="00753962" w:rsidRDefault="002F6E35">
            <w:pPr>
              <w:rPr>
                <w:rFonts w:ascii="TH SarabunPSK" w:hAnsi="TH SarabunPSK" w:cs="TH SarabunPSK"/>
              </w:rPr>
            </w:pPr>
          </w:p>
        </w:tc>
        <w:tc>
          <w:tcPr>
            <w:tcW w:w="1440" w:type="dxa"/>
          </w:tcPr>
          <w:p w14:paraId="5BD66234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นายทองใบ ลวดเชื่อม</w:t>
            </w:r>
          </w:p>
        </w:tc>
        <w:tc>
          <w:tcPr>
            <w:tcW w:w="2610" w:type="dxa"/>
            <w:vMerge/>
            <w:vAlign w:val="center"/>
          </w:tcPr>
          <w:p w14:paraId="4A825535" w14:textId="77777777" w:rsidR="002F6E35" w:rsidRPr="00753962" w:rsidRDefault="002F6E35">
            <w:pPr>
              <w:rPr>
                <w:rFonts w:ascii="TH SarabunPSK" w:hAnsi="TH SarabunPSK" w:cs="TH SarabunPSK"/>
              </w:rPr>
            </w:pPr>
          </w:p>
        </w:tc>
      </w:tr>
      <w:tr w:rsidR="002F6E35" w14:paraId="050BB6D0" w14:textId="77777777">
        <w:trPr>
          <w:jc w:val="center"/>
        </w:trPr>
        <w:tc>
          <w:tcPr>
            <w:tcW w:w="599" w:type="dxa"/>
          </w:tcPr>
          <w:p w14:paraId="3D0A80E5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/>
            </w:r>
          </w:p>
        </w:tc>
        <w:tc>
          <w:tcPr>
            <w:tcW w:w="3986" w:type="dxa"/>
          </w:tcPr>
          <w:p w14:paraId="56FFB1D9" w14:textId="77777777" w:rsidR="002F6E35" w:rsidRPr="00753962" w:rsidRDefault="002F6E35">
            <w:pPr>
              <w:rPr>
                <w:rFonts w:ascii="TH SarabunPSK" w:hAnsi="TH SarabunPSK" w:cs="TH SarabunPSK"/>
              </w:rPr>
            </w:pPr>
          </w:p>
        </w:tc>
        <w:tc>
          <w:tcPr>
            <w:tcW w:w="810" w:type="dxa"/>
          </w:tcPr>
          <w:p w14:paraId="2A56B7D0" w14:textId="77777777" w:rsidR="002F6E35" w:rsidRPr="00753962" w:rsidRDefault="002F6E35">
            <w:pPr>
              <w:rPr>
                <w:rFonts w:ascii="TH SarabunPSK" w:hAnsi="TH SarabunPSK" w:cs="TH SarabunPSK"/>
              </w:rPr>
            </w:pPr>
          </w:p>
        </w:tc>
        <w:tc>
          <w:tcPr>
            <w:tcW w:w="1440" w:type="dxa"/>
          </w:tcPr>
          <w:p w14:paraId="5BD66234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นายทองคำ แผ่นเหล็ก</w:t>
            </w:r>
          </w:p>
        </w:tc>
        <w:tc>
          <w:tcPr>
            <w:tcW w:w="2610" w:type="dxa"/>
            <w:vMerge/>
            <w:vAlign w:val="center"/>
          </w:tcPr>
          <w:p w14:paraId="4A825535" w14:textId="77777777" w:rsidR="002F6E35" w:rsidRPr="00753962" w:rsidRDefault="002F6E35">
            <w:pPr>
              <w:rPr>
                <w:rFonts w:ascii="TH SarabunPSK" w:hAnsi="TH SarabunPSK" w:cs="TH SarabunPSK"/>
              </w:rPr>
            </w:pPr>
          </w:p>
        </w:tc>
      </w:tr>
      <w:tr w:rsidR="002F6E35" w14:paraId="2B3BE569" w14:textId="77777777">
        <w:trPr>
          <w:jc w:val="center"/>
        </w:trPr>
        <w:tc>
          <w:tcPr>
            <w:tcW w:w="599" w:type="dxa"/>
          </w:tcPr>
          <w:p w14:paraId="1027B42B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7</w:t>
            </w:r>
          </w:p>
        </w:tc>
        <w:tc>
          <w:tcPr>
            <w:tcW w:w="3986" w:type="dxa"/>
          </w:tcPr>
          <w:p w14:paraId="5E3786EC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งานอื่นๆ</w:t>
            </w:r>
          </w:p>
        </w:tc>
        <w:tc>
          <w:tcPr>
            <w:tcW w:w="810" w:type="dxa"/>
          </w:tcPr>
          <w:p w14:paraId="133FF982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1</w:t>
            </w:r>
          </w:p>
        </w:tc>
        <w:tc>
          <w:tcPr>
            <w:tcW w:w="1440" w:type="dxa"/>
          </w:tcPr>
          <w:p w14:paraId="1853A7AD" w14:textId="77777777" w:rsidR="002F6E35" w:rsidRPr="00753962" w:rsidRDefault="00000000">
            <w:pPr>
              <w:rPr>
                <w:rFonts w:ascii="TH SarabunPSK" w:hAnsi="TH SarabunPSK" w:cs="TH SarabunPSK"/>
              </w:rPr>
            </w:pPr>
            <w:r w:rsidRPr="00753962">
              <w:rPr>
                <w:rFonts w:ascii="TH SarabunPSK" w:hAnsi="TH SarabunPSK" w:cs="TH SarabunPSK" w:hint="cs"/>
              </w:rPr>
              <w:t xml:space="preserve">นายบุญมา ทั่วไป</w:t>
            </w:r>
          </w:p>
        </w:tc>
        <w:tc>
          <w:tcPr>
            <w:tcW w:w="2610" w:type="dxa"/>
            <w:vMerge/>
            <w:vAlign w:val="center"/>
          </w:tcPr>
          <w:p w14:paraId="5C545B35" w14:textId="77777777" w:rsidR="002F6E35" w:rsidRPr="00753962" w:rsidRDefault="002F6E35">
            <w:pPr>
              <w:rPr>
                <w:rFonts w:ascii="TH SarabunPSK" w:hAnsi="TH SarabunPSK" w:cs="TH SarabunPSK"/>
              </w:rPr>
            </w:pPr>
          </w:p>
        </w:tc>
      </w:tr>
    </w:tbl>
    <w:p w14:paraId="086858A3" w14:textId="77777777" w:rsidR="00414C80" w:rsidRPr="00471512" w:rsidRDefault="00414C80" w:rsidP="00FE5DAD">
      <w:pPr>
        <w:pStyle w:val="Body"/>
        <w:tabs>
          <w:tab w:val="left" w:pos="5529"/>
        </w:tabs>
        <w:rPr>
          <w:rFonts w:ascii="TH Sarabun New" w:eastAsia="Times New Roman" w:hAnsi="TH Sarabun New" w:cs="TH Sarabun New"/>
          <w:color w:val="auto"/>
          <w:sz w:val="8"/>
          <w:szCs w:val="8"/>
          <w:lang w:bidi="th-TH"/>
        </w:rPr>
      </w:pPr>
    </w:p>
    <w:tbl>
      <w:tblPr>
        <w:tblStyle w:val="TableGrid"/>
        <w:tblW w:w="9450" w:type="dxa"/>
        <w:tblInd w:w="-185" w:type="dxa"/>
        <w:tblLook w:val="04A0" w:firstRow="1" w:lastRow="0" w:firstColumn="1" w:lastColumn="0" w:noHBand="0" w:noVBand="1"/>
      </w:tblPr>
      <w:tblGrid>
        <w:gridCol w:w="9508"/>
      </w:tblGrid>
      <w:tr w:rsidR="00995E7D" w:rsidRPr="00C14ACB" w14:paraId="46CFFE62" w14:textId="77777777" w:rsidTr="00CA44B7">
        <w:trPr>
          <w:trHeight w:hRule="exact" w:val="288"/>
          <w:tblHeader/>
        </w:trPr>
        <w:tc>
          <w:tcPr>
            <w:tcW w:w="9450" w:type="dxa"/>
            <w:shd w:val="clear" w:color="auto" w:fill="DEEAF6" w:themeFill="accent5" w:themeFillTint="33"/>
          </w:tcPr>
          <w:p w14:paraId="261D22E2" w14:textId="77777777" w:rsidR="00D86384" w:rsidRPr="00C14ACB" w:rsidRDefault="00471512" w:rsidP="00471512">
            <w:pPr>
              <w:pStyle w:val="Body"/>
              <w:jc w:val="center"/>
              <w:rPr>
                <w:rFonts w:ascii="TH Sarabun New" w:eastAsia="Times New Roman" w:hAnsi="TH Sarabun New" w:cs="TH Sarabun New"/>
                <w:color w:val="auto"/>
                <w:sz w:val="24"/>
                <w:szCs w:val="24"/>
                <w:lang w:bidi="th-TH"/>
              </w:rPr>
            </w:pPr>
            <w:r>
              <w:rPr>
                <w:rFonts w:ascii="TH Sarabun New" w:eastAsia="Times New Roman" w:hAnsi="TH Sarabun New" w:cs="TH Sarabun New"/>
                <w:color w:val="auto"/>
                <w:sz w:val="24"/>
                <w:szCs w:val="24"/>
                <w:lang w:bidi="th-TH"/>
              </w:rPr>
              <w:t>Photo Report</w:t>
            </w:r>
            <w:r w:rsidR="00B32264">
              <w:rPr>
                <w:rFonts w:ascii="TH Sarabun New" w:eastAsia="Times New Roman" w:hAnsi="TH Sarabun New" w:cs="TH Sarabun New"/>
                <w:color w:val="auto"/>
                <w:sz w:val="24"/>
                <w:szCs w:val="24"/>
                <w:lang w:bidi="th-TH"/>
              </w:rPr>
              <w:t xml:space="preserve"> (</w:t>
            </w:r>
            <w:r w:rsidR="00B32264">
              <w:rPr>
                <w:rFonts w:ascii="TH Sarabun New" w:eastAsia="Times New Roman" w:hAnsi="TH Sarabun New" w:cs="TH Sarabun New" w:hint="cs"/>
                <w:color w:val="auto"/>
                <w:sz w:val="24"/>
                <w:szCs w:val="24"/>
                <w:cs/>
                <w:lang w:bidi="th-TH"/>
              </w:rPr>
              <w:t>รายงาน</w:t>
            </w:r>
            <w:r w:rsidR="009B4408">
              <w:rPr>
                <w:rFonts w:ascii="TH Sarabun New" w:eastAsia="Times New Roman" w:hAnsi="TH Sarabun New" w:cs="TH Sarabun New" w:hint="cs"/>
                <w:color w:val="auto"/>
                <w:sz w:val="24"/>
                <w:szCs w:val="24"/>
                <w:cs/>
                <w:lang w:bidi="th-TH"/>
              </w:rPr>
              <w:t>รูปภาพ</w:t>
            </w:r>
            <w:r w:rsidR="00B32264">
              <w:rPr>
                <w:rFonts w:ascii="TH Sarabun New" w:eastAsia="Times New Roman" w:hAnsi="TH Sarabun New" w:cs="TH Sarabun New"/>
                <w:color w:val="auto"/>
                <w:sz w:val="24"/>
                <w:szCs w:val="24"/>
                <w:lang w:bidi="th-TH"/>
              </w:rPr>
              <w:t>)</w:t>
            </w:r>
          </w:p>
        </w:tc>
      </w:tr>
      <w:tr w:rsidR="00471512" w:rsidRPr="00C14ACB" w14:paraId="66369B27" w14:textId="77777777" w:rsidTr="00955FFF">
        <w:trPr>
          <w:trHeight w:val="3706"/>
        </w:trPr>
        <w:tc>
          <w:tcPr>
            <w:tcW w:w="9450" w:type="dxa"/>
          </w:tcPr>
          <w:p w14:paraId="345EDDFA" w14:textId="77777777" w:rsidR="00F21D4B" w:rsidRDefault="00F21D4B" w:rsidP="00445EDB">
            <w:pPr>
              <w:pStyle w:val="Body"/>
              <w:jc w:val="center"/>
              <w:rPr>
                <w:rFonts w:cstheme="minorBidi"/>
                <w:noProof/>
                <w:lang w:bidi="th-TH"/>
              </w:rPr>
            </w:pPr>
          </w:p>
          <w:p w14:paraId="739996AF" w14:textId="77777777" w:rsidR="00D50274" w:rsidRPr="00C13ADF" w:rsidRDefault="00D50274" w:rsidP="00445EDB">
            <w:pPr>
              <w:pStyle w:val="Body"/>
              <w:jc w:val="center"/>
              <w:rPr>
                <w:rFonts w:cstheme="minorBidi"/>
                <w:noProof/>
                <w:lang w:bidi="th-TH"/>
              </w:rPr>
            </w:pPr>
          </w:p>
        </w:tc>
      </w:tr>
    </w:tbl>
    <w:p w14:paraId="57EB1071" w14:textId="08C230A6" w:rsidR="002E496D" w:rsidRDefault="00CD7D6B" w:rsidP="002E496D">
      <w:pPr>
        <w:rPr>
          <w:rFonts w:ascii="TH Sarabun New" w:hAnsi="TH Sarabun New" w:cs="TH Sarabun New"/>
        </w:rPr>
      </w:pPr>
      <w:r w:rsidRPr="00D96717">
        <w:rPr>
          <w:rFonts w:ascii="TH Sarabun New" w:hAnsi="TH Sarabun New" w:cs="TH Sarabun New" w:hint="cs"/>
          <w:cs/>
        </w:rPr>
        <w:t xml:space="preserve">สิ่งที่แนบมาด้วย </w:t>
      </w:r>
      <w:r w:rsidR="00F742CE">
        <w:rPr>
          <w:rFonts w:ascii="TH Sarabun New" w:hAnsi="TH Sarabun New" w:cs="TH Sarabun New"/>
        </w:rPr>
        <w:t xml:space="preserve">☐</w:t>
      </w:r>
      <w:r w:rsidR="001C0D7B" w:rsidRPr="00D96717">
        <w:rPr>
          <w:rFonts w:ascii="TH Sarabun New" w:hAnsi="TH Sarabun New" w:cs="TH Sarabun New" w:hint="cs"/>
          <w:cs/>
        </w:rPr>
        <w:t xml:space="preserve"> ไม่มี</w:t>
      </w:r>
      <w:r w:rsidR="00F742CE">
        <w:rPr>
          <w:rFonts w:ascii="TH Sarabun New" w:hAnsi="TH Sarabun New" w:cs="TH Sarabun New" w:hint="cs"/>
          <w:cs/>
        </w:rPr>
        <w:t xml:space="preserve"> </w:t>
      </w:r>
      <w:r w:rsidR="00F742CE">
        <w:rPr>
          <w:rFonts w:ascii="TH Sarabun New" w:hAnsi="TH Sarabun New" w:cs="TH Sarabun New"/>
        </w:rPr>
        <w:t xml:space="preserve">☑</w:t>
      </w:r>
      <w:r w:rsidR="00A87C51" w:rsidRPr="00A87C51">
        <w:rPr>
          <w:rFonts w:ascii="TH Sarabun New" w:hAnsi="TH Sarabun New" w:cs="TH Sarabun New"/>
        </w:rPr>
        <w:t/>
      </w:r>
      <w:r w:rsidR="00F742CE">
        <w:rPr>
          <w:rFonts w:ascii="TH Sarabun New" w:hAnsi="TH Sarabun New" w:cs="TH Sarabun New"/>
        </w:rPr>
        <w:t/>
      </w:r>
      <w:r w:rsidR="001C0D7B" w:rsidRPr="00D96717">
        <w:rPr>
          <w:rFonts w:ascii="TH Sarabun New" w:hAnsi="TH Sarabun New" w:cs="TH Sarabun New" w:hint="cs"/>
          <w:cs/>
        </w:rPr>
        <w:t xml:space="preserve"> เอกสาร </w:t>
      </w:r>
      <w:r w:rsidR="00F742CE">
        <w:rPr>
          <w:rFonts w:ascii="TH Sarabun New" w:hAnsi="TH Sarabun New" w:cs="TH Sarabun New"/>
        </w:rPr>
        <w:t xml:space="preserve">☑</w:t>
      </w:r>
      <w:r w:rsidR="001C0D7B" w:rsidRPr="00D96717">
        <w:rPr>
          <w:rFonts w:ascii="TH Sarabun New" w:hAnsi="TH Sarabun New" w:cs="TH Sarabun New" w:hint="cs"/>
          <w:cs/>
        </w:rPr>
        <w:t xml:space="preserve"> ภาพประกอบ</w:t>
      </w:r>
    </w:p>
    <w:p w14:paraId="6FE2A0C1" w14:textId="77777777" w:rsidR="00CD3107" w:rsidRDefault="00CD3107" w:rsidP="002E496D">
      <w:pPr>
        <w:rPr>
          <w:rFonts w:ascii="TH Sarabun New" w:hAnsi="TH Sarabun New" w:cs="TH Sarabun New"/>
        </w:rPr>
      </w:pPr>
    </w:p>
    <w:p w14:paraId="643E06EB" w14:textId="77777777" w:rsidR="00D96717" w:rsidRPr="00D96717" w:rsidRDefault="00D96717" w:rsidP="002E496D">
      <w:pPr>
        <w:rPr>
          <w:rFonts w:ascii="TH Sarabun New" w:hAnsi="TH Sarabun New" w:cs="TH Sarabun New"/>
          <w:cs/>
        </w:rPr>
      </w:pPr>
    </w:p>
    <w:tbl>
      <w:tblPr>
        <w:tblStyle w:val="TableGrid"/>
        <w:tblW w:w="9412" w:type="dxa"/>
        <w:tblInd w:w="-147" w:type="dxa"/>
        <w:tblLook w:val="04A0" w:firstRow="1" w:lastRow="0" w:firstColumn="1" w:lastColumn="0" w:noHBand="0" w:noVBand="1"/>
      </w:tblPr>
      <w:tblGrid>
        <w:gridCol w:w="4706"/>
        <w:gridCol w:w="4706"/>
      </w:tblGrid>
      <w:tr w:rsidR="00D96717" w:rsidRPr="00C430A2" w14:paraId="1918586D" w14:textId="77777777" w:rsidTr="00D96717">
        <w:tc>
          <w:tcPr>
            <w:tcW w:w="4706" w:type="dxa"/>
          </w:tcPr>
          <w:p w14:paraId="3A9C5A7C" w14:textId="77777777" w:rsidR="00D96717" w:rsidRPr="00E857CD" w:rsidRDefault="00D96717" w:rsidP="00D9671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857CD">
              <w:rPr>
                <w:rFonts w:ascii="TH SarabunPSK" w:hAnsi="TH SarabunPSK" w:cs="TH SarabunPSK" w:hint="cs"/>
                <w:b/>
                <w:bCs/>
                <w:cs/>
              </w:rPr>
              <w:t>รายงานโดย</w:t>
            </w:r>
          </w:p>
          <w:p w14:paraId="1B481D38" w14:textId="77777777" w:rsidR="00D96717" w:rsidRPr="00E857CD" w:rsidRDefault="00D96717" w:rsidP="00D96717">
            <w:pPr>
              <w:rPr>
                <w:rFonts w:ascii="TH SarabunPSK" w:hAnsi="TH SarabunPSK" w:cs="TH SarabunPSK"/>
                <w:b/>
                <w:bCs/>
              </w:rPr>
            </w:pPr>
          </w:p>
          <w:p w14:paraId="5EA0B176" w14:textId="4A540D3A" w:rsidR="00D96717" w:rsidRPr="00E857CD" w:rsidRDefault="007453B7" w:rsidP="00D9671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 xml:space="preserve">undefined</w:t>
            </w:r>
            <w:r w:rsidR="008966EE">
              <w:rPr>
                <w:rFonts w:ascii="TH SarabunPSK" w:hAnsi="TH SarabunPSK" w:cs="TH SarabunPSK"/>
                <w:b/>
                <w:bCs/>
              </w:rPr>
              <w:t/>
            </w:r>
            <w:r>
              <w:rPr>
                <w:rFonts w:ascii="TH SarabunPSK" w:hAnsi="TH SarabunPSK" w:cs="TH SarabunPSK"/>
                <w:b/>
                <w:bCs/>
              </w:rPr>
              <w:t/>
            </w:r>
          </w:p>
          <w:p w14:paraId="55C4DE19" w14:textId="77777777" w:rsidR="00D96717" w:rsidRPr="00E857CD" w:rsidRDefault="00D96717" w:rsidP="00D9671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857CD">
              <w:rPr>
                <w:rFonts w:ascii="TH SarabunPSK" w:hAnsi="TH SarabunPSK" w:cs="TH SarabunPSK" w:hint="cs"/>
                <w:b/>
                <w:bCs/>
                <w:cs/>
              </w:rPr>
              <w:t>ผู้จัดการ / ผู้ควบคุมงาน / โฟร์แมน</w:t>
            </w:r>
          </w:p>
        </w:tc>
        <w:tc>
          <w:tcPr>
            <w:tcW w:w="4706" w:type="dxa"/>
          </w:tcPr>
          <w:p w14:paraId="7C8943F0" w14:textId="77777777" w:rsidR="00D96717" w:rsidRPr="00E857CD" w:rsidRDefault="00D96717" w:rsidP="00D9671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857CD">
              <w:rPr>
                <w:rFonts w:ascii="TH SarabunPSK" w:hAnsi="TH SarabunPSK" w:cs="TH SarabunPSK" w:hint="cs"/>
                <w:b/>
                <w:bCs/>
                <w:cs/>
              </w:rPr>
              <w:t>ตรวจสอบโดย</w:t>
            </w:r>
          </w:p>
          <w:p w14:paraId="39004CBE" w14:textId="77777777" w:rsidR="00D96717" w:rsidRPr="00E857CD" w:rsidRDefault="00D96717" w:rsidP="00D9671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  <w:p w14:paraId="5B8CE6EB" w14:textId="4F947D4A" w:rsidR="00D96717" w:rsidRPr="00E857CD" w:rsidRDefault="00D96717" w:rsidP="00C13ADF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  <w:r w:rsidRPr="00E857CD">
              <w:rPr>
                <w:rFonts w:ascii="TH SarabunPSK" w:hAnsi="TH SarabunPSK" w:cs="TH SarabunPSK" w:hint="cs"/>
                <w:b/>
                <w:bCs/>
                <w:cs/>
              </w:rPr>
              <w:t>นาย</w:t>
            </w:r>
            <w:r w:rsidR="007453B7">
              <w:rPr>
                <w:rFonts w:ascii="TH SarabunPSK" w:hAnsi="TH SarabunPSK" w:cs="TH SarabunPSK" w:hint="cs"/>
                <w:b/>
                <w:bCs/>
                <w:cs/>
              </w:rPr>
              <w:t>/นาง</w:t>
            </w:r>
          </w:p>
          <w:p w14:paraId="4783B3AA" w14:textId="77777777" w:rsidR="00D96717" w:rsidRPr="00E857CD" w:rsidRDefault="00D96717" w:rsidP="00D9671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857CD">
              <w:rPr>
                <w:rFonts w:ascii="TH SarabunPSK" w:hAnsi="TH SarabunPSK" w:cs="TH SarabunPSK" w:hint="cs"/>
                <w:b/>
                <w:bCs/>
              </w:rPr>
              <w:t>--------------------------------------------------------------------</w:t>
            </w:r>
          </w:p>
          <w:p w14:paraId="229068FC" w14:textId="77777777" w:rsidR="00D96717" w:rsidRPr="00E857CD" w:rsidRDefault="00D96717" w:rsidP="00DA0F1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E857CD">
              <w:rPr>
                <w:rFonts w:ascii="TH SarabunPSK" w:hAnsi="TH SarabunPSK" w:cs="TH SarabunPSK" w:hint="cs"/>
                <w:b/>
                <w:bCs/>
                <w:cs/>
              </w:rPr>
              <w:t xml:space="preserve">ผู้จัดการฝ่าย / </w:t>
            </w:r>
            <w:r w:rsidRPr="00E857CD">
              <w:rPr>
                <w:rFonts w:ascii="TH SarabunPSK" w:hAnsi="TH SarabunPSK" w:cs="TH SarabunPSK" w:hint="cs"/>
                <w:b/>
                <w:bCs/>
              </w:rPr>
              <w:t>PM / P</w:t>
            </w:r>
            <w:r w:rsidR="00C13ADF" w:rsidRPr="00E857CD">
              <w:rPr>
                <w:rFonts w:ascii="TH SarabunPSK" w:hAnsi="TH SarabunPSK" w:cs="TH SarabunPSK" w:hint="cs"/>
                <w:b/>
                <w:bCs/>
              </w:rPr>
              <w:t>M</w:t>
            </w:r>
            <w:r w:rsidRPr="00E857CD">
              <w:rPr>
                <w:rFonts w:ascii="TH SarabunPSK" w:hAnsi="TH SarabunPSK" w:cs="TH SarabunPSK" w:hint="cs"/>
                <w:b/>
                <w:bCs/>
              </w:rPr>
              <w:t>O</w:t>
            </w:r>
          </w:p>
        </w:tc>
      </w:tr>
    </w:tbl>
    <w:p w14:paraId="54FE8431" w14:textId="77777777" w:rsidR="002B720C" w:rsidRDefault="002B720C"/>
    <w:sectPr w:rsidR="002B720C" w:rsidSect="001C19BB">
      <w:headerReference w:type="default" r:id="rId13"/>
      <w:footerReference w:type="default" r:id="rId14"/>
      <w:pgSz w:w="11907" w:h="16840" w:code="9"/>
      <w:pgMar w:top="900" w:right="1275" w:bottom="142" w:left="1530" w:header="180" w:footer="11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7DE11" w14:textId="77777777" w:rsidR="002B720C" w:rsidRPr="007272D4" w:rsidRDefault="002B720C">
      <w:pPr>
        <w:rPr>
          <w:sz w:val="25"/>
          <w:szCs w:val="25"/>
        </w:rPr>
      </w:pPr>
      <w:r w:rsidRPr="007272D4">
        <w:rPr>
          <w:sz w:val="25"/>
          <w:szCs w:val="25"/>
        </w:rPr>
        <w:separator/>
      </w:r>
    </w:p>
  </w:endnote>
  <w:endnote w:type="continuationSeparator" w:id="0">
    <w:p w14:paraId="40A7D4C8" w14:textId="77777777" w:rsidR="002B720C" w:rsidRPr="007272D4" w:rsidRDefault="002B720C">
      <w:pPr>
        <w:rPr>
          <w:sz w:val="25"/>
          <w:szCs w:val="25"/>
        </w:rPr>
      </w:pPr>
      <w:r w:rsidRPr="007272D4">
        <w:rPr>
          <w:sz w:val="25"/>
          <w:szCs w:val="25"/>
        </w:rPr>
        <w:continuationSeparator/>
      </w:r>
    </w:p>
  </w:endnote>
  <w:endnote w:type="continuationNotice" w:id="1">
    <w:p w14:paraId="2C153875" w14:textId="77777777" w:rsidR="002B720C" w:rsidRDefault="002B72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H Sarabun New">
    <w:altName w:val="Cord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30"/>
      <w:gridCol w:w="3030"/>
      <w:gridCol w:w="3030"/>
    </w:tblGrid>
    <w:tr w:rsidR="39026688" w14:paraId="5500EC00" w14:textId="77777777" w:rsidTr="39026688">
      <w:trPr>
        <w:trHeight w:val="300"/>
      </w:trPr>
      <w:tc>
        <w:tcPr>
          <w:tcW w:w="3030" w:type="dxa"/>
        </w:tcPr>
        <w:p w14:paraId="0182C2B9" w14:textId="77777777" w:rsidR="39026688" w:rsidRDefault="39026688" w:rsidP="39026688">
          <w:pPr>
            <w:pStyle w:val="Header"/>
            <w:ind w:left="-115"/>
          </w:pPr>
        </w:p>
      </w:tc>
      <w:tc>
        <w:tcPr>
          <w:tcW w:w="3030" w:type="dxa"/>
        </w:tcPr>
        <w:p w14:paraId="1074D407" w14:textId="77777777" w:rsidR="39026688" w:rsidRDefault="39026688" w:rsidP="39026688">
          <w:pPr>
            <w:pStyle w:val="Header"/>
            <w:jc w:val="center"/>
          </w:pPr>
        </w:p>
      </w:tc>
      <w:tc>
        <w:tcPr>
          <w:tcW w:w="3030" w:type="dxa"/>
        </w:tcPr>
        <w:p w14:paraId="6CF6D972" w14:textId="77777777" w:rsidR="39026688" w:rsidRDefault="39026688" w:rsidP="39026688">
          <w:pPr>
            <w:pStyle w:val="Header"/>
            <w:ind w:right="-115"/>
            <w:jc w:val="right"/>
          </w:pPr>
        </w:p>
      </w:tc>
    </w:tr>
  </w:tbl>
  <w:p w14:paraId="1F6AAEB8" w14:textId="77777777" w:rsidR="39026688" w:rsidRDefault="39026688" w:rsidP="390266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1F2B7" w14:textId="77777777" w:rsidR="002B720C" w:rsidRPr="007272D4" w:rsidRDefault="002B720C">
      <w:pPr>
        <w:rPr>
          <w:sz w:val="25"/>
          <w:szCs w:val="25"/>
        </w:rPr>
      </w:pPr>
      <w:r w:rsidRPr="007272D4">
        <w:rPr>
          <w:sz w:val="25"/>
          <w:szCs w:val="25"/>
        </w:rPr>
        <w:separator/>
      </w:r>
    </w:p>
  </w:footnote>
  <w:footnote w:type="continuationSeparator" w:id="0">
    <w:p w14:paraId="633D2E1E" w14:textId="77777777" w:rsidR="002B720C" w:rsidRPr="007272D4" w:rsidRDefault="002B720C">
      <w:pPr>
        <w:rPr>
          <w:sz w:val="25"/>
          <w:szCs w:val="25"/>
        </w:rPr>
      </w:pPr>
      <w:r w:rsidRPr="007272D4">
        <w:rPr>
          <w:sz w:val="25"/>
          <w:szCs w:val="25"/>
        </w:rPr>
        <w:continuationSeparator/>
      </w:r>
    </w:p>
  </w:footnote>
  <w:footnote w:type="continuationNotice" w:id="1">
    <w:p w14:paraId="6FFD46DC" w14:textId="77777777" w:rsidR="002B720C" w:rsidRDefault="002B72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459" w:type="dxa"/>
      <w:tblLayout w:type="fixed"/>
      <w:tblLook w:val="0000" w:firstRow="0" w:lastRow="0" w:firstColumn="0" w:lastColumn="0" w:noHBand="0" w:noVBand="0"/>
    </w:tblPr>
    <w:tblGrid>
      <w:gridCol w:w="2694"/>
      <w:gridCol w:w="7484"/>
    </w:tblGrid>
    <w:tr w:rsidR="00BB3F4B" w:rsidRPr="00B96DC5" w14:paraId="0D885FD0" w14:textId="77777777" w:rsidTr="00D6249F">
      <w:trPr>
        <w:trHeight w:val="1530"/>
      </w:trPr>
      <w:tc>
        <w:tcPr>
          <w:tcW w:w="2694" w:type="dxa"/>
        </w:tcPr>
        <w:p w14:paraId="2186B4A6" w14:textId="77777777" w:rsidR="00BB3F4B" w:rsidRPr="007272D4" w:rsidRDefault="00D96717" w:rsidP="00D96717">
          <w:pPr>
            <w:pStyle w:val="Header"/>
            <w:ind w:left="-75" w:right="877"/>
            <w:rPr>
              <w:sz w:val="25"/>
              <w:szCs w:val="25"/>
            </w:rPr>
          </w:pPr>
          <w:r>
            <w:rPr>
              <w:noProof/>
            </w:rPr>
            <w:drawing>
              <wp:anchor distT="0" distB="0" distL="114300" distR="114300" simplePos="0" relativeHeight="251658241" behindDoc="0" locked="0" layoutInCell="1" allowOverlap="1" wp14:anchorId="1A228C3A" wp14:editId="7EDE1468">
                <wp:simplePos x="0" y="0"/>
                <wp:positionH relativeFrom="column">
                  <wp:posOffset>918850</wp:posOffset>
                </wp:positionH>
                <wp:positionV relativeFrom="paragraph">
                  <wp:posOffset>237293</wp:posOffset>
                </wp:positionV>
                <wp:extent cx="545465" cy="632460"/>
                <wp:effectExtent l="0" t="0" r="635" b="2540"/>
                <wp:wrapThrough wrapText="bothSides">
                  <wp:wrapPolygon edited="0">
                    <wp:start x="0" y="0"/>
                    <wp:lineTo x="0" y="21253"/>
                    <wp:lineTo x="21122" y="21253"/>
                    <wp:lineTo x="21122" y="0"/>
                    <wp:lineTo x="0" y="0"/>
                  </wp:wrapPolygon>
                </wp:wrapThrough>
                <wp:docPr id="4" name="Picture 4" descr="logo J-Par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J-Par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465" cy="632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B3F4B" w:rsidRPr="007272D4">
            <w:rPr>
              <w:noProof/>
              <w:sz w:val="25"/>
              <w:szCs w:val="25"/>
            </w:rPr>
            <w:t xml:space="preserve">              </w:t>
          </w:r>
          <w:r w:rsidR="004405A8">
            <w:rPr>
              <w:noProof/>
              <w:sz w:val="25"/>
              <w:szCs w:val="25"/>
            </w:rPr>
            <w:drawing>
              <wp:inline distT="0" distB="0" distL="0" distR="0" wp14:anchorId="54ECB0B0" wp14:editId="1C005B0E">
                <wp:extent cx="800100" cy="684926"/>
                <wp:effectExtent l="0" t="0" r="0" b="1270"/>
                <wp:docPr id="872559606" name="Graphic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2559606" name="Graphic 872559606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6849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84" w:type="dxa"/>
        </w:tcPr>
        <w:p w14:paraId="47CD1560" w14:textId="77777777" w:rsidR="00E95BF1" w:rsidRDefault="00BB3F4B" w:rsidP="00E95BF1">
          <w:pPr>
            <w:pStyle w:val="NormalWeb"/>
            <w:spacing w:before="0" w:beforeAutospacing="0" w:after="0" w:afterAutospacing="0"/>
            <w:jc w:val="right"/>
            <w:rPr>
              <w:b/>
              <w:bCs/>
              <w:sz w:val="20"/>
              <w:szCs w:val="20"/>
            </w:rPr>
          </w:pPr>
          <w:r w:rsidRPr="00B96DC5">
            <w:rPr>
              <w:rFonts w:hint="cs"/>
              <w:b/>
              <w:bCs/>
              <w:sz w:val="20"/>
              <w:szCs w:val="20"/>
              <w:cs/>
            </w:rPr>
            <w:t xml:space="preserve"> </w:t>
          </w:r>
        </w:p>
        <w:p w14:paraId="21B9F23F" w14:textId="77777777" w:rsidR="00BB3F4B" w:rsidRPr="00B96DC5" w:rsidRDefault="00BB3F4B" w:rsidP="0051516E">
          <w:pPr>
            <w:pStyle w:val="NormalWeb"/>
            <w:spacing w:before="0" w:beforeAutospacing="0" w:after="0" w:afterAutospacing="0"/>
            <w:jc w:val="right"/>
            <w:rPr>
              <w:sz w:val="16"/>
              <w:szCs w:val="16"/>
            </w:rPr>
          </w:pPr>
          <w:r w:rsidRPr="00B96DC5">
            <w:rPr>
              <w:rFonts w:hint="cs"/>
              <w:b/>
              <w:bCs/>
              <w:sz w:val="20"/>
              <w:szCs w:val="20"/>
              <w:cs/>
            </w:rPr>
            <w:t xml:space="preserve"> </w:t>
          </w:r>
          <w:r w:rsidRPr="00B96DC5">
            <w:rPr>
              <w:b/>
              <w:bCs/>
              <w:sz w:val="20"/>
              <w:szCs w:val="20"/>
              <w:cs/>
            </w:rPr>
            <w:t xml:space="preserve">บริษัท </w:t>
          </w:r>
          <w:r w:rsidRPr="00B96DC5">
            <w:rPr>
              <w:rFonts w:hint="cs"/>
              <w:b/>
              <w:bCs/>
              <w:sz w:val="20"/>
              <w:szCs w:val="20"/>
              <w:cs/>
            </w:rPr>
            <w:t>เจนก้องไกล</w:t>
          </w:r>
          <w:r w:rsidRPr="00B96DC5">
            <w:rPr>
              <w:b/>
              <w:bCs/>
              <w:sz w:val="20"/>
              <w:szCs w:val="20"/>
              <w:cs/>
            </w:rPr>
            <w:t xml:space="preserve"> จำกัด</w:t>
          </w:r>
          <w:r w:rsidR="00E95BF1">
            <w:rPr>
              <w:rFonts w:hint="cs"/>
              <w:b/>
              <w:bCs/>
              <w:sz w:val="20"/>
              <w:szCs w:val="20"/>
              <w:cs/>
            </w:rPr>
            <w:t xml:space="preserve"> (มหาชน)</w:t>
          </w:r>
          <w:r w:rsidRPr="00B96DC5">
            <w:rPr>
              <w:sz w:val="20"/>
              <w:szCs w:val="20"/>
            </w:rPr>
            <w:br/>
          </w:r>
          <w:r w:rsidR="00E95BF1">
            <w:rPr>
              <w:rFonts w:hint="cs"/>
              <w:sz w:val="16"/>
              <w:szCs w:val="16"/>
              <w:cs/>
            </w:rPr>
            <w:t xml:space="preserve"> </w:t>
          </w:r>
          <w:r w:rsidRPr="00B96DC5">
            <w:rPr>
              <w:rFonts w:hint="cs"/>
              <w:sz w:val="16"/>
              <w:szCs w:val="16"/>
              <w:cs/>
            </w:rPr>
            <w:t>944</w:t>
          </w:r>
          <w:r w:rsidRPr="00B96DC5">
            <w:rPr>
              <w:sz w:val="16"/>
              <w:szCs w:val="16"/>
            </w:rPr>
            <w:t xml:space="preserve"> </w:t>
          </w:r>
          <w:r w:rsidRPr="00B96DC5">
            <w:rPr>
              <w:rFonts w:hint="cs"/>
              <w:sz w:val="16"/>
              <w:szCs w:val="16"/>
              <w:cs/>
            </w:rPr>
            <w:t xml:space="preserve">อาคารมิตรทาวน์ ออฟฟิศทาวเวอร์ ห้อง 1110 ชั้น 11 </w:t>
          </w:r>
        </w:p>
        <w:p w14:paraId="758F23B7" w14:textId="77777777" w:rsidR="007F2BEE" w:rsidRDefault="00BB3F4B" w:rsidP="00B96DC5">
          <w:pPr>
            <w:pStyle w:val="NormalWeb"/>
            <w:spacing w:before="0" w:beforeAutospacing="0" w:after="0" w:afterAutospacing="0"/>
            <w:jc w:val="right"/>
            <w:rPr>
              <w:sz w:val="16"/>
              <w:szCs w:val="16"/>
            </w:rPr>
          </w:pPr>
          <w:r w:rsidRPr="00B96DC5">
            <w:rPr>
              <w:rFonts w:hint="cs"/>
              <w:sz w:val="16"/>
              <w:szCs w:val="16"/>
              <w:cs/>
            </w:rPr>
            <w:t xml:space="preserve">ถนนพระราม 4 แขวงวังใหม่ เขตปทุมวัน กรุงเทพฯ </w:t>
          </w:r>
          <w:r w:rsidRPr="00B96DC5">
            <w:rPr>
              <w:sz w:val="16"/>
              <w:szCs w:val="16"/>
            </w:rPr>
            <w:br/>
          </w:r>
          <w:r w:rsidRPr="00B96DC5">
            <w:rPr>
              <w:sz w:val="16"/>
              <w:szCs w:val="16"/>
              <w:cs/>
            </w:rPr>
            <w:t>โทร</w:t>
          </w:r>
          <w:r w:rsidRPr="00B96DC5">
            <w:rPr>
              <w:sz w:val="16"/>
              <w:szCs w:val="16"/>
            </w:rPr>
            <w:t xml:space="preserve">: </w:t>
          </w:r>
          <w:r w:rsidR="00B96DC5">
            <w:rPr>
              <w:sz w:val="16"/>
              <w:szCs w:val="16"/>
            </w:rPr>
            <w:t>02-114-8222</w:t>
          </w:r>
          <w:r w:rsidR="007F2144">
            <w:rPr>
              <w:rFonts w:hint="cs"/>
              <w:sz w:val="16"/>
              <w:szCs w:val="16"/>
              <w:cs/>
            </w:rPr>
            <w:t>, 02-</w:t>
          </w:r>
          <w:r w:rsidR="00084798">
            <w:rPr>
              <w:rFonts w:hint="cs"/>
              <w:sz w:val="16"/>
              <w:szCs w:val="16"/>
              <w:cs/>
            </w:rPr>
            <w:t>0</w:t>
          </w:r>
          <w:r w:rsidR="007F2144">
            <w:rPr>
              <w:rFonts w:hint="cs"/>
              <w:sz w:val="16"/>
              <w:szCs w:val="16"/>
              <w:cs/>
            </w:rPr>
            <w:t>20</w:t>
          </w:r>
          <w:r w:rsidR="00F4023C">
            <w:rPr>
              <w:sz w:val="16"/>
              <w:szCs w:val="16"/>
            </w:rPr>
            <w:t>-</w:t>
          </w:r>
          <w:r w:rsidR="007F2144">
            <w:rPr>
              <w:rFonts w:hint="cs"/>
              <w:sz w:val="16"/>
              <w:szCs w:val="16"/>
              <w:cs/>
            </w:rPr>
            <w:t>2165</w:t>
          </w:r>
          <w:r w:rsidRPr="00B96DC5">
            <w:rPr>
              <w:rFonts w:hint="cs"/>
              <w:sz w:val="16"/>
              <w:szCs w:val="16"/>
              <w:cs/>
            </w:rPr>
            <w:t xml:space="preserve"> </w:t>
          </w:r>
        </w:p>
        <w:p w14:paraId="0F5A129A" w14:textId="77777777" w:rsidR="00BB3F4B" w:rsidRPr="00B96DC5" w:rsidRDefault="00B35A98" w:rsidP="00B96DC5">
          <w:pPr>
            <w:pStyle w:val="NormalWeb"/>
            <w:spacing w:before="0" w:beforeAutospacing="0" w:after="0" w:afterAutospacing="0"/>
            <w:jc w:val="right"/>
            <w:rPr>
              <w:color w:val="0000FF"/>
              <w:sz w:val="20"/>
              <w:szCs w:val="20"/>
              <w:u w:val="single"/>
            </w:rPr>
          </w:pPr>
          <w:hyperlink r:id="rId4" w:history="1">
            <w:r w:rsidRPr="00983D7B">
              <w:rPr>
                <w:rStyle w:val="Hyperlink"/>
                <w:sz w:val="16"/>
                <w:szCs w:val="16"/>
                <w:shd w:val="clear" w:color="auto" w:fill="FFFFFF"/>
              </w:rPr>
              <w:t>https://jpark.co</w:t>
            </w:r>
          </w:hyperlink>
          <w:r>
            <w:rPr>
              <w:rFonts w:hint="cs"/>
              <w:sz w:val="16"/>
              <w:szCs w:val="16"/>
              <w:shd w:val="clear" w:color="auto" w:fill="FFFFFF"/>
              <w:cs/>
            </w:rPr>
            <w:t xml:space="preserve"> </w:t>
          </w:r>
        </w:p>
      </w:tc>
    </w:tr>
  </w:tbl>
  <w:p w14:paraId="43D05513" w14:textId="77777777" w:rsidR="00BB3F4B" w:rsidRDefault="00496586" w:rsidP="007E4C51">
    <w:pPr>
      <w:pStyle w:val="Header"/>
      <w:tabs>
        <w:tab w:val="clear" w:pos="8640"/>
        <w:tab w:val="right" w:pos="9356"/>
      </w:tabs>
      <w:rPr>
        <w:sz w:val="14"/>
        <w:szCs w:val="14"/>
      </w:rPr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58240" behindDoc="0" locked="0" layoutInCell="1" allowOverlap="1" wp14:anchorId="60E59A74" wp14:editId="562A99C5">
              <wp:simplePos x="0" y="0"/>
              <wp:positionH relativeFrom="column">
                <wp:posOffset>-177800</wp:posOffset>
              </wp:positionH>
              <wp:positionV relativeFrom="paragraph">
                <wp:posOffset>95884</wp:posOffset>
              </wp:positionV>
              <wp:extent cx="6254115" cy="0"/>
              <wp:effectExtent l="0" t="19050" r="13335" b="0"/>
              <wp:wrapNone/>
              <wp:docPr id="1" name="Lin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5411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Line 42" style="position:absolute;z-index:2516633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spid="_x0000_s1026" strokecolor="blue" strokeweight="3pt" from="-14pt,7.55pt" to="478.45pt,7.55pt" w14:anchorId="279E18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"/>
          </w:pict>
        </mc:Fallback>
      </mc:AlternateContent>
    </w:r>
    <w:r w:rsidR="00BB3F4B" w:rsidRPr="007272D4">
      <w:rPr>
        <w:rFonts w:hint="cs"/>
        <w:sz w:val="14"/>
        <w:szCs w:val="14"/>
        <w:cs/>
      </w:rPr>
      <w:t xml:space="preserve"> </w:t>
    </w:r>
  </w:p>
  <w:p w14:paraId="2A5CA1AE" w14:textId="77777777" w:rsidR="00FE43B6" w:rsidRPr="00FE43B6" w:rsidRDefault="00FE43B6" w:rsidP="007E4C51">
    <w:pPr>
      <w:pStyle w:val="Header"/>
      <w:tabs>
        <w:tab w:val="clear" w:pos="8640"/>
        <w:tab w:val="right" w:pos="9356"/>
      </w:tabs>
      <w:rPr>
        <w:rFonts w:ascii="TH Sarabun New" w:hAnsi="TH Sarabun New" w:cs="TH Sarabun New"/>
        <w:sz w:val="24"/>
        <w:szCs w:val="24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AprW7wpC8WRj1" int2:id="m8FIUES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419D"/>
    <w:multiLevelType w:val="hybridMultilevel"/>
    <w:tmpl w:val="8DB4B598"/>
    <w:lvl w:ilvl="0" w:tplc="2376AE5E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3D3FE7"/>
    <w:multiLevelType w:val="hybridMultilevel"/>
    <w:tmpl w:val="AA90F4C8"/>
    <w:lvl w:ilvl="0" w:tplc="745C6F78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665D3"/>
    <w:multiLevelType w:val="hybridMultilevel"/>
    <w:tmpl w:val="12A45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B6862"/>
    <w:multiLevelType w:val="hybridMultilevel"/>
    <w:tmpl w:val="14F674EA"/>
    <w:lvl w:ilvl="0" w:tplc="73DEA1F0">
      <w:start w:val="1"/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342F4"/>
    <w:multiLevelType w:val="hybridMultilevel"/>
    <w:tmpl w:val="9AECCEE4"/>
    <w:lvl w:ilvl="0" w:tplc="9920C66A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03460"/>
    <w:multiLevelType w:val="hybridMultilevel"/>
    <w:tmpl w:val="C8C27834"/>
    <w:lvl w:ilvl="0" w:tplc="BD32D55C"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4A4301"/>
    <w:multiLevelType w:val="hybridMultilevel"/>
    <w:tmpl w:val="8BBAC832"/>
    <w:lvl w:ilvl="0" w:tplc="BB1486FA">
      <w:numFmt w:val="bullet"/>
      <w:lvlText w:val="-"/>
      <w:lvlJc w:val="left"/>
      <w:pPr>
        <w:ind w:left="36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94455F"/>
    <w:multiLevelType w:val="hybridMultilevel"/>
    <w:tmpl w:val="86FC1C62"/>
    <w:lvl w:ilvl="0" w:tplc="1F9AD6F2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75ECE"/>
    <w:multiLevelType w:val="hybridMultilevel"/>
    <w:tmpl w:val="3BF2335E"/>
    <w:lvl w:ilvl="0" w:tplc="9482CB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4462E"/>
    <w:multiLevelType w:val="multilevel"/>
    <w:tmpl w:val="694E2EE8"/>
    <w:styleLink w:val="XX"/>
    <w:lvl w:ilvl="0">
      <w:start w:val="1"/>
      <w:numFmt w:val="none"/>
      <w:lvlText w:val="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none"/>
      <w:lvlText w:val="1.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4D5D1B9F"/>
    <w:multiLevelType w:val="hybridMultilevel"/>
    <w:tmpl w:val="C6729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B52411"/>
    <w:multiLevelType w:val="hybridMultilevel"/>
    <w:tmpl w:val="A5B4745C"/>
    <w:lvl w:ilvl="0" w:tplc="44B68DAC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0E7C5B"/>
    <w:multiLevelType w:val="hybridMultilevel"/>
    <w:tmpl w:val="5ED4504C"/>
    <w:lvl w:ilvl="0" w:tplc="8CCA88DC">
      <w:start w:val="1"/>
      <w:numFmt w:val="upperRoman"/>
      <w:pStyle w:val="Heading4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D3B8F40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BEA7141"/>
    <w:multiLevelType w:val="hybridMultilevel"/>
    <w:tmpl w:val="7460F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462199"/>
    <w:multiLevelType w:val="hybridMultilevel"/>
    <w:tmpl w:val="10F84FC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 w15:restartNumberingAfterBreak="0">
    <w:nsid w:val="62EB1A3F"/>
    <w:multiLevelType w:val="hybridMultilevel"/>
    <w:tmpl w:val="0D525AFA"/>
    <w:lvl w:ilvl="0" w:tplc="BB1486FA">
      <w:numFmt w:val="bullet"/>
      <w:lvlText w:val="-"/>
      <w:lvlJc w:val="left"/>
      <w:pPr>
        <w:ind w:left="36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B766C5"/>
    <w:multiLevelType w:val="hybridMultilevel"/>
    <w:tmpl w:val="B47EF576"/>
    <w:lvl w:ilvl="0" w:tplc="BB1486FA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B36563"/>
    <w:multiLevelType w:val="hybridMultilevel"/>
    <w:tmpl w:val="2452D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3638704">
    <w:abstractNumId w:val="12"/>
  </w:num>
  <w:num w:numId="2" w16cid:durableId="803427047">
    <w:abstractNumId w:val="9"/>
  </w:num>
  <w:num w:numId="3" w16cid:durableId="458450199">
    <w:abstractNumId w:val="5"/>
  </w:num>
  <w:num w:numId="4" w16cid:durableId="860969184">
    <w:abstractNumId w:val="8"/>
  </w:num>
  <w:num w:numId="5" w16cid:durableId="1016151358">
    <w:abstractNumId w:val="1"/>
  </w:num>
  <w:num w:numId="6" w16cid:durableId="557861282">
    <w:abstractNumId w:val="7"/>
  </w:num>
  <w:num w:numId="7" w16cid:durableId="1867480735">
    <w:abstractNumId w:val="16"/>
  </w:num>
  <w:num w:numId="8" w16cid:durableId="1877353382">
    <w:abstractNumId w:val="15"/>
  </w:num>
  <w:num w:numId="9" w16cid:durableId="619722333">
    <w:abstractNumId w:val="6"/>
  </w:num>
  <w:num w:numId="10" w16cid:durableId="471951139">
    <w:abstractNumId w:val="17"/>
  </w:num>
  <w:num w:numId="11" w16cid:durableId="2039305849">
    <w:abstractNumId w:val="3"/>
  </w:num>
  <w:num w:numId="12" w16cid:durableId="1422336256">
    <w:abstractNumId w:val="13"/>
  </w:num>
  <w:num w:numId="13" w16cid:durableId="185413174">
    <w:abstractNumId w:val="14"/>
  </w:num>
  <w:num w:numId="14" w16cid:durableId="1295528670">
    <w:abstractNumId w:val="0"/>
  </w:num>
  <w:num w:numId="15" w16cid:durableId="1802772193">
    <w:abstractNumId w:val="10"/>
  </w:num>
  <w:num w:numId="16" w16cid:durableId="1336304477">
    <w:abstractNumId w:val="4"/>
  </w:num>
  <w:num w:numId="17" w16cid:durableId="644965927">
    <w:abstractNumId w:val="2"/>
  </w:num>
  <w:num w:numId="18" w16cid:durableId="1794858308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A1"/>
    <w:rsid w:val="000002C8"/>
    <w:rsid w:val="000005E3"/>
    <w:rsid w:val="00000D96"/>
    <w:rsid w:val="00002323"/>
    <w:rsid w:val="00002812"/>
    <w:rsid w:val="000028E7"/>
    <w:rsid w:val="00002A7B"/>
    <w:rsid w:val="00003A46"/>
    <w:rsid w:val="00003B3F"/>
    <w:rsid w:val="00004210"/>
    <w:rsid w:val="000057F5"/>
    <w:rsid w:val="00006481"/>
    <w:rsid w:val="00006C4C"/>
    <w:rsid w:val="00007C67"/>
    <w:rsid w:val="000101BA"/>
    <w:rsid w:val="0001038D"/>
    <w:rsid w:val="00010B72"/>
    <w:rsid w:val="000115DE"/>
    <w:rsid w:val="00011DB2"/>
    <w:rsid w:val="0001260B"/>
    <w:rsid w:val="00013285"/>
    <w:rsid w:val="00015505"/>
    <w:rsid w:val="000159CF"/>
    <w:rsid w:val="00015E15"/>
    <w:rsid w:val="000166E0"/>
    <w:rsid w:val="000166EB"/>
    <w:rsid w:val="00017067"/>
    <w:rsid w:val="000176AB"/>
    <w:rsid w:val="00017A8C"/>
    <w:rsid w:val="00017E3A"/>
    <w:rsid w:val="00021A60"/>
    <w:rsid w:val="000224F1"/>
    <w:rsid w:val="00023FA9"/>
    <w:rsid w:val="00024021"/>
    <w:rsid w:val="00024642"/>
    <w:rsid w:val="0002507A"/>
    <w:rsid w:val="0002552D"/>
    <w:rsid w:val="00025916"/>
    <w:rsid w:val="00025E79"/>
    <w:rsid w:val="000266CB"/>
    <w:rsid w:val="000301BD"/>
    <w:rsid w:val="000304D7"/>
    <w:rsid w:val="0003072A"/>
    <w:rsid w:val="000309DF"/>
    <w:rsid w:val="00031046"/>
    <w:rsid w:val="000310FA"/>
    <w:rsid w:val="000312E0"/>
    <w:rsid w:val="00031534"/>
    <w:rsid w:val="00031A97"/>
    <w:rsid w:val="00031E9C"/>
    <w:rsid w:val="0003248B"/>
    <w:rsid w:val="0003289C"/>
    <w:rsid w:val="000328E7"/>
    <w:rsid w:val="00032A58"/>
    <w:rsid w:val="000330BC"/>
    <w:rsid w:val="000331C7"/>
    <w:rsid w:val="00033B89"/>
    <w:rsid w:val="00034F29"/>
    <w:rsid w:val="00035109"/>
    <w:rsid w:val="000356EB"/>
    <w:rsid w:val="00035941"/>
    <w:rsid w:val="000359CE"/>
    <w:rsid w:val="00035CF6"/>
    <w:rsid w:val="000365B9"/>
    <w:rsid w:val="00036829"/>
    <w:rsid w:val="00036C56"/>
    <w:rsid w:val="00037C91"/>
    <w:rsid w:val="00037D91"/>
    <w:rsid w:val="00040029"/>
    <w:rsid w:val="00040459"/>
    <w:rsid w:val="00040639"/>
    <w:rsid w:val="00040A76"/>
    <w:rsid w:val="00040CB2"/>
    <w:rsid w:val="00040CDA"/>
    <w:rsid w:val="00041B9B"/>
    <w:rsid w:val="00042150"/>
    <w:rsid w:val="000438ED"/>
    <w:rsid w:val="00043DBB"/>
    <w:rsid w:val="00044AB2"/>
    <w:rsid w:val="00045266"/>
    <w:rsid w:val="000458F9"/>
    <w:rsid w:val="00045EE4"/>
    <w:rsid w:val="0004633A"/>
    <w:rsid w:val="00046371"/>
    <w:rsid w:val="00047007"/>
    <w:rsid w:val="0005022D"/>
    <w:rsid w:val="0005062B"/>
    <w:rsid w:val="00051098"/>
    <w:rsid w:val="0005226A"/>
    <w:rsid w:val="00052B5F"/>
    <w:rsid w:val="000531AE"/>
    <w:rsid w:val="000541D1"/>
    <w:rsid w:val="00054B12"/>
    <w:rsid w:val="00055181"/>
    <w:rsid w:val="00055D52"/>
    <w:rsid w:val="00056F2E"/>
    <w:rsid w:val="00060503"/>
    <w:rsid w:val="000609D7"/>
    <w:rsid w:val="0006111B"/>
    <w:rsid w:val="00061368"/>
    <w:rsid w:val="000617B3"/>
    <w:rsid w:val="000620D6"/>
    <w:rsid w:val="00062F25"/>
    <w:rsid w:val="00063C0C"/>
    <w:rsid w:val="000647FD"/>
    <w:rsid w:val="000648A5"/>
    <w:rsid w:val="000651C8"/>
    <w:rsid w:val="000666D5"/>
    <w:rsid w:val="00066889"/>
    <w:rsid w:val="00066F11"/>
    <w:rsid w:val="000676B3"/>
    <w:rsid w:val="000677C6"/>
    <w:rsid w:val="00067A00"/>
    <w:rsid w:val="00070CB0"/>
    <w:rsid w:val="000723B9"/>
    <w:rsid w:val="00072CC8"/>
    <w:rsid w:val="00073049"/>
    <w:rsid w:val="0007417B"/>
    <w:rsid w:val="000744F6"/>
    <w:rsid w:val="00074833"/>
    <w:rsid w:val="00074952"/>
    <w:rsid w:val="00074C9E"/>
    <w:rsid w:val="0007546B"/>
    <w:rsid w:val="0007625E"/>
    <w:rsid w:val="0007770E"/>
    <w:rsid w:val="00077B20"/>
    <w:rsid w:val="0008079E"/>
    <w:rsid w:val="00081153"/>
    <w:rsid w:val="0008185B"/>
    <w:rsid w:val="00082198"/>
    <w:rsid w:val="000834D4"/>
    <w:rsid w:val="0008358B"/>
    <w:rsid w:val="00083958"/>
    <w:rsid w:val="00084392"/>
    <w:rsid w:val="00084798"/>
    <w:rsid w:val="00084BA0"/>
    <w:rsid w:val="00086582"/>
    <w:rsid w:val="000868F6"/>
    <w:rsid w:val="0008718F"/>
    <w:rsid w:val="00087505"/>
    <w:rsid w:val="000876B0"/>
    <w:rsid w:val="000908C0"/>
    <w:rsid w:val="00090AA8"/>
    <w:rsid w:val="00091612"/>
    <w:rsid w:val="00091B4A"/>
    <w:rsid w:val="00091C01"/>
    <w:rsid w:val="00093B9B"/>
    <w:rsid w:val="00093CAB"/>
    <w:rsid w:val="00094189"/>
    <w:rsid w:val="00094708"/>
    <w:rsid w:val="0009495A"/>
    <w:rsid w:val="00094BA9"/>
    <w:rsid w:val="000950FC"/>
    <w:rsid w:val="00095298"/>
    <w:rsid w:val="00095A5B"/>
    <w:rsid w:val="00095E85"/>
    <w:rsid w:val="000960F9"/>
    <w:rsid w:val="000965B8"/>
    <w:rsid w:val="00096B7E"/>
    <w:rsid w:val="00097599"/>
    <w:rsid w:val="00097AB0"/>
    <w:rsid w:val="000A099F"/>
    <w:rsid w:val="000A120A"/>
    <w:rsid w:val="000A15E3"/>
    <w:rsid w:val="000A181E"/>
    <w:rsid w:val="000A23FD"/>
    <w:rsid w:val="000A2522"/>
    <w:rsid w:val="000A320A"/>
    <w:rsid w:val="000A346F"/>
    <w:rsid w:val="000A38B1"/>
    <w:rsid w:val="000A3CDA"/>
    <w:rsid w:val="000A3EE7"/>
    <w:rsid w:val="000A42F0"/>
    <w:rsid w:val="000A4417"/>
    <w:rsid w:val="000A4636"/>
    <w:rsid w:val="000A4A7B"/>
    <w:rsid w:val="000A4EC9"/>
    <w:rsid w:val="000A579C"/>
    <w:rsid w:val="000A5F97"/>
    <w:rsid w:val="000A63A4"/>
    <w:rsid w:val="000A6602"/>
    <w:rsid w:val="000A701E"/>
    <w:rsid w:val="000A7457"/>
    <w:rsid w:val="000A7511"/>
    <w:rsid w:val="000B07C2"/>
    <w:rsid w:val="000B12B8"/>
    <w:rsid w:val="000B171A"/>
    <w:rsid w:val="000B2BA6"/>
    <w:rsid w:val="000B2D5E"/>
    <w:rsid w:val="000B2E18"/>
    <w:rsid w:val="000B3117"/>
    <w:rsid w:val="000B4B08"/>
    <w:rsid w:val="000B5880"/>
    <w:rsid w:val="000B6526"/>
    <w:rsid w:val="000B723F"/>
    <w:rsid w:val="000C1624"/>
    <w:rsid w:val="000C289C"/>
    <w:rsid w:val="000C37C3"/>
    <w:rsid w:val="000C475D"/>
    <w:rsid w:val="000C56C0"/>
    <w:rsid w:val="000C58D8"/>
    <w:rsid w:val="000C6018"/>
    <w:rsid w:val="000C64D5"/>
    <w:rsid w:val="000C6F56"/>
    <w:rsid w:val="000C7F9E"/>
    <w:rsid w:val="000D0306"/>
    <w:rsid w:val="000D091B"/>
    <w:rsid w:val="000D096B"/>
    <w:rsid w:val="000D0E30"/>
    <w:rsid w:val="000D121D"/>
    <w:rsid w:val="000D17FD"/>
    <w:rsid w:val="000D23C9"/>
    <w:rsid w:val="000D247F"/>
    <w:rsid w:val="000D26BF"/>
    <w:rsid w:val="000D2D97"/>
    <w:rsid w:val="000D32EF"/>
    <w:rsid w:val="000D37FF"/>
    <w:rsid w:val="000D389A"/>
    <w:rsid w:val="000D421E"/>
    <w:rsid w:val="000D4B68"/>
    <w:rsid w:val="000D55A0"/>
    <w:rsid w:val="000D63EE"/>
    <w:rsid w:val="000D7B5C"/>
    <w:rsid w:val="000E02FF"/>
    <w:rsid w:val="000E0A14"/>
    <w:rsid w:val="000E1819"/>
    <w:rsid w:val="000E1D62"/>
    <w:rsid w:val="000E23C8"/>
    <w:rsid w:val="000E25A6"/>
    <w:rsid w:val="000E25D1"/>
    <w:rsid w:val="000E2CED"/>
    <w:rsid w:val="000E2F1E"/>
    <w:rsid w:val="000E3988"/>
    <w:rsid w:val="000E3A88"/>
    <w:rsid w:val="000E3BBB"/>
    <w:rsid w:val="000E40AE"/>
    <w:rsid w:val="000E41FD"/>
    <w:rsid w:val="000E42E0"/>
    <w:rsid w:val="000E4320"/>
    <w:rsid w:val="000E433D"/>
    <w:rsid w:val="000E4404"/>
    <w:rsid w:val="000E4C50"/>
    <w:rsid w:val="000E4E0C"/>
    <w:rsid w:val="000E520E"/>
    <w:rsid w:val="000E5EF0"/>
    <w:rsid w:val="000E6134"/>
    <w:rsid w:val="000E6A10"/>
    <w:rsid w:val="000E6CC7"/>
    <w:rsid w:val="000F009A"/>
    <w:rsid w:val="000F0324"/>
    <w:rsid w:val="000F0EEB"/>
    <w:rsid w:val="000F185A"/>
    <w:rsid w:val="000F24FD"/>
    <w:rsid w:val="000F37FA"/>
    <w:rsid w:val="000F3C93"/>
    <w:rsid w:val="000F3E18"/>
    <w:rsid w:val="000F4279"/>
    <w:rsid w:val="000F5061"/>
    <w:rsid w:val="000F5A47"/>
    <w:rsid w:val="000F5E7B"/>
    <w:rsid w:val="000F675E"/>
    <w:rsid w:val="000F703F"/>
    <w:rsid w:val="000F7638"/>
    <w:rsid w:val="00100760"/>
    <w:rsid w:val="00100D9B"/>
    <w:rsid w:val="001020F1"/>
    <w:rsid w:val="00102326"/>
    <w:rsid w:val="00102EE7"/>
    <w:rsid w:val="001032AB"/>
    <w:rsid w:val="00103385"/>
    <w:rsid w:val="001038AF"/>
    <w:rsid w:val="001040E1"/>
    <w:rsid w:val="0010448E"/>
    <w:rsid w:val="00104833"/>
    <w:rsid w:val="00104BE8"/>
    <w:rsid w:val="00105B6A"/>
    <w:rsid w:val="00105CEC"/>
    <w:rsid w:val="00106B24"/>
    <w:rsid w:val="00106C42"/>
    <w:rsid w:val="00107465"/>
    <w:rsid w:val="00107621"/>
    <w:rsid w:val="001103B6"/>
    <w:rsid w:val="00110691"/>
    <w:rsid w:val="001107BD"/>
    <w:rsid w:val="00110B95"/>
    <w:rsid w:val="00110EAA"/>
    <w:rsid w:val="00110EC1"/>
    <w:rsid w:val="00111877"/>
    <w:rsid w:val="001121BA"/>
    <w:rsid w:val="001123EB"/>
    <w:rsid w:val="001124A8"/>
    <w:rsid w:val="00112E78"/>
    <w:rsid w:val="00113683"/>
    <w:rsid w:val="00113942"/>
    <w:rsid w:val="00113F58"/>
    <w:rsid w:val="0011438D"/>
    <w:rsid w:val="0011471A"/>
    <w:rsid w:val="00115096"/>
    <w:rsid w:val="001165D5"/>
    <w:rsid w:val="0011768A"/>
    <w:rsid w:val="00117A7F"/>
    <w:rsid w:val="00120566"/>
    <w:rsid w:val="00120AD6"/>
    <w:rsid w:val="001210B4"/>
    <w:rsid w:val="001214B6"/>
    <w:rsid w:val="00121717"/>
    <w:rsid w:val="001222E5"/>
    <w:rsid w:val="00122C84"/>
    <w:rsid w:val="00123847"/>
    <w:rsid w:val="001239E1"/>
    <w:rsid w:val="00123B48"/>
    <w:rsid w:val="0012432A"/>
    <w:rsid w:val="00125A59"/>
    <w:rsid w:val="00126374"/>
    <w:rsid w:val="001270D5"/>
    <w:rsid w:val="00130033"/>
    <w:rsid w:val="00130456"/>
    <w:rsid w:val="0013117A"/>
    <w:rsid w:val="00131395"/>
    <w:rsid w:val="00132118"/>
    <w:rsid w:val="00132291"/>
    <w:rsid w:val="001339B8"/>
    <w:rsid w:val="00133AD2"/>
    <w:rsid w:val="00133D02"/>
    <w:rsid w:val="001340BF"/>
    <w:rsid w:val="001342A7"/>
    <w:rsid w:val="0013456D"/>
    <w:rsid w:val="00135054"/>
    <w:rsid w:val="0013548E"/>
    <w:rsid w:val="00135543"/>
    <w:rsid w:val="001359C1"/>
    <w:rsid w:val="00135A62"/>
    <w:rsid w:val="00135B6E"/>
    <w:rsid w:val="00135CD2"/>
    <w:rsid w:val="0013678C"/>
    <w:rsid w:val="00136DF2"/>
    <w:rsid w:val="00140170"/>
    <w:rsid w:val="00140535"/>
    <w:rsid w:val="00140668"/>
    <w:rsid w:val="001408C8"/>
    <w:rsid w:val="00140B3B"/>
    <w:rsid w:val="00141114"/>
    <w:rsid w:val="0014121A"/>
    <w:rsid w:val="00141D74"/>
    <w:rsid w:val="00142228"/>
    <w:rsid w:val="00142E29"/>
    <w:rsid w:val="00142E8A"/>
    <w:rsid w:val="00145251"/>
    <w:rsid w:val="00145293"/>
    <w:rsid w:val="00145906"/>
    <w:rsid w:val="00145A6A"/>
    <w:rsid w:val="00145DA5"/>
    <w:rsid w:val="0014647B"/>
    <w:rsid w:val="001466DF"/>
    <w:rsid w:val="00146ED1"/>
    <w:rsid w:val="00147A33"/>
    <w:rsid w:val="00147FBB"/>
    <w:rsid w:val="00150754"/>
    <w:rsid w:val="001514CA"/>
    <w:rsid w:val="00151954"/>
    <w:rsid w:val="00151F62"/>
    <w:rsid w:val="00152334"/>
    <w:rsid w:val="001531FF"/>
    <w:rsid w:val="001534A4"/>
    <w:rsid w:val="001536C5"/>
    <w:rsid w:val="00154552"/>
    <w:rsid w:val="00154584"/>
    <w:rsid w:val="001558B1"/>
    <w:rsid w:val="00155A19"/>
    <w:rsid w:val="00155D41"/>
    <w:rsid w:val="001566D9"/>
    <w:rsid w:val="00156F9B"/>
    <w:rsid w:val="001575A4"/>
    <w:rsid w:val="001579E4"/>
    <w:rsid w:val="00157EA9"/>
    <w:rsid w:val="0016011F"/>
    <w:rsid w:val="0016049A"/>
    <w:rsid w:val="00160BF6"/>
    <w:rsid w:val="00161262"/>
    <w:rsid w:val="00161631"/>
    <w:rsid w:val="00161974"/>
    <w:rsid w:val="00161EB3"/>
    <w:rsid w:val="001626A5"/>
    <w:rsid w:val="00162F64"/>
    <w:rsid w:val="0016334E"/>
    <w:rsid w:val="00163441"/>
    <w:rsid w:val="001637F8"/>
    <w:rsid w:val="00163D41"/>
    <w:rsid w:val="00163F1D"/>
    <w:rsid w:val="0016423C"/>
    <w:rsid w:val="001653F4"/>
    <w:rsid w:val="00165461"/>
    <w:rsid w:val="0016556A"/>
    <w:rsid w:val="00165E58"/>
    <w:rsid w:val="00165F53"/>
    <w:rsid w:val="001660A0"/>
    <w:rsid w:val="001675E3"/>
    <w:rsid w:val="00167745"/>
    <w:rsid w:val="001678E4"/>
    <w:rsid w:val="00167B04"/>
    <w:rsid w:val="00167DA5"/>
    <w:rsid w:val="00167FE2"/>
    <w:rsid w:val="0017005A"/>
    <w:rsid w:val="00170CFE"/>
    <w:rsid w:val="001725E1"/>
    <w:rsid w:val="00172ABC"/>
    <w:rsid w:val="00173A69"/>
    <w:rsid w:val="00174790"/>
    <w:rsid w:val="00174953"/>
    <w:rsid w:val="00174F11"/>
    <w:rsid w:val="00175AC5"/>
    <w:rsid w:val="00175BF1"/>
    <w:rsid w:val="001773E5"/>
    <w:rsid w:val="00177517"/>
    <w:rsid w:val="00177BEA"/>
    <w:rsid w:val="0018089B"/>
    <w:rsid w:val="00180C8D"/>
    <w:rsid w:val="00181461"/>
    <w:rsid w:val="0018176F"/>
    <w:rsid w:val="00182010"/>
    <w:rsid w:val="00183538"/>
    <w:rsid w:val="00184442"/>
    <w:rsid w:val="00184DEE"/>
    <w:rsid w:val="001850B2"/>
    <w:rsid w:val="0018589C"/>
    <w:rsid w:val="00186264"/>
    <w:rsid w:val="001862ED"/>
    <w:rsid w:val="00186309"/>
    <w:rsid w:val="0018671D"/>
    <w:rsid w:val="001876E8"/>
    <w:rsid w:val="00187AB9"/>
    <w:rsid w:val="0019005F"/>
    <w:rsid w:val="001904A4"/>
    <w:rsid w:val="00190C0F"/>
    <w:rsid w:val="0019186B"/>
    <w:rsid w:val="0019301A"/>
    <w:rsid w:val="001939C1"/>
    <w:rsid w:val="00193AAA"/>
    <w:rsid w:val="00193FAD"/>
    <w:rsid w:val="001943EE"/>
    <w:rsid w:val="00194C7D"/>
    <w:rsid w:val="00195F0C"/>
    <w:rsid w:val="001960DF"/>
    <w:rsid w:val="00196AC3"/>
    <w:rsid w:val="00197B03"/>
    <w:rsid w:val="00197C35"/>
    <w:rsid w:val="00197CE0"/>
    <w:rsid w:val="001A0134"/>
    <w:rsid w:val="001A0337"/>
    <w:rsid w:val="001A0E99"/>
    <w:rsid w:val="001A1B32"/>
    <w:rsid w:val="001A1F69"/>
    <w:rsid w:val="001A2B09"/>
    <w:rsid w:val="001A2B96"/>
    <w:rsid w:val="001A2C9B"/>
    <w:rsid w:val="001A3794"/>
    <w:rsid w:val="001A3A1E"/>
    <w:rsid w:val="001A4819"/>
    <w:rsid w:val="001A489C"/>
    <w:rsid w:val="001A5B5B"/>
    <w:rsid w:val="001A6559"/>
    <w:rsid w:val="001A6965"/>
    <w:rsid w:val="001A6E85"/>
    <w:rsid w:val="001A747A"/>
    <w:rsid w:val="001B0C28"/>
    <w:rsid w:val="001B130A"/>
    <w:rsid w:val="001B3B94"/>
    <w:rsid w:val="001B4AED"/>
    <w:rsid w:val="001B4CA4"/>
    <w:rsid w:val="001B4DE6"/>
    <w:rsid w:val="001B54BA"/>
    <w:rsid w:val="001B594A"/>
    <w:rsid w:val="001B5C16"/>
    <w:rsid w:val="001B6548"/>
    <w:rsid w:val="001B69D5"/>
    <w:rsid w:val="001C0384"/>
    <w:rsid w:val="001C07DA"/>
    <w:rsid w:val="001C090F"/>
    <w:rsid w:val="001C0935"/>
    <w:rsid w:val="001C0D7B"/>
    <w:rsid w:val="001C19BB"/>
    <w:rsid w:val="001C1BC9"/>
    <w:rsid w:val="001C37B0"/>
    <w:rsid w:val="001C3D11"/>
    <w:rsid w:val="001C46E5"/>
    <w:rsid w:val="001C4BC1"/>
    <w:rsid w:val="001C56F7"/>
    <w:rsid w:val="001D1AC8"/>
    <w:rsid w:val="001D1B14"/>
    <w:rsid w:val="001D2222"/>
    <w:rsid w:val="001D2CB4"/>
    <w:rsid w:val="001D3046"/>
    <w:rsid w:val="001D315C"/>
    <w:rsid w:val="001D31E1"/>
    <w:rsid w:val="001D3DAC"/>
    <w:rsid w:val="001D4337"/>
    <w:rsid w:val="001D44CE"/>
    <w:rsid w:val="001D45CB"/>
    <w:rsid w:val="001D4784"/>
    <w:rsid w:val="001D51D0"/>
    <w:rsid w:val="001D618D"/>
    <w:rsid w:val="001D619F"/>
    <w:rsid w:val="001D65F1"/>
    <w:rsid w:val="001D69CE"/>
    <w:rsid w:val="001D7076"/>
    <w:rsid w:val="001D71AA"/>
    <w:rsid w:val="001E0189"/>
    <w:rsid w:val="001E0C2D"/>
    <w:rsid w:val="001E118F"/>
    <w:rsid w:val="001E19DF"/>
    <w:rsid w:val="001E20E8"/>
    <w:rsid w:val="001E2702"/>
    <w:rsid w:val="001E303B"/>
    <w:rsid w:val="001E4D5A"/>
    <w:rsid w:val="001E4E91"/>
    <w:rsid w:val="001E5113"/>
    <w:rsid w:val="001E5F26"/>
    <w:rsid w:val="001E6030"/>
    <w:rsid w:val="001E603E"/>
    <w:rsid w:val="001E6638"/>
    <w:rsid w:val="001E6747"/>
    <w:rsid w:val="001E680B"/>
    <w:rsid w:val="001E6812"/>
    <w:rsid w:val="001F0089"/>
    <w:rsid w:val="001F02D4"/>
    <w:rsid w:val="001F0953"/>
    <w:rsid w:val="001F0AF1"/>
    <w:rsid w:val="001F0B10"/>
    <w:rsid w:val="001F158A"/>
    <w:rsid w:val="001F16FA"/>
    <w:rsid w:val="001F249A"/>
    <w:rsid w:val="001F27B8"/>
    <w:rsid w:val="001F2AFD"/>
    <w:rsid w:val="001F2D8D"/>
    <w:rsid w:val="001F3011"/>
    <w:rsid w:val="001F30FA"/>
    <w:rsid w:val="001F3B42"/>
    <w:rsid w:val="001F3EF7"/>
    <w:rsid w:val="001F47CC"/>
    <w:rsid w:val="001F5868"/>
    <w:rsid w:val="001F6A42"/>
    <w:rsid w:val="001F7226"/>
    <w:rsid w:val="001F76D0"/>
    <w:rsid w:val="001F7897"/>
    <w:rsid w:val="00200163"/>
    <w:rsid w:val="00200409"/>
    <w:rsid w:val="002016A0"/>
    <w:rsid w:val="002023D1"/>
    <w:rsid w:val="0020275F"/>
    <w:rsid w:val="00202B5A"/>
    <w:rsid w:val="00202CB3"/>
    <w:rsid w:val="002032C1"/>
    <w:rsid w:val="0020361C"/>
    <w:rsid w:val="00203DB4"/>
    <w:rsid w:val="00204407"/>
    <w:rsid w:val="0020503B"/>
    <w:rsid w:val="00205A46"/>
    <w:rsid w:val="00205ADA"/>
    <w:rsid w:val="00206B4A"/>
    <w:rsid w:val="00207120"/>
    <w:rsid w:val="00207540"/>
    <w:rsid w:val="002077E8"/>
    <w:rsid w:val="00207D70"/>
    <w:rsid w:val="002104EE"/>
    <w:rsid w:val="00210B0A"/>
    <w:rsid w:val="00211CEF"/>
    <w:rsid w:val="0021267D"/>
    <w:rsid w:val="00212F0E"/>
    <w:rsid w:val="00213030"/>
    <w:rsid w:val="00213476"/>
    <w:rsid w:val="00213856"/>
    <w:rsid w:val="002147EB"/>
    <w:rsid w:val="002149F4"/>
    <w:rsid w:val="002155A9"/>
    <w:rsid w:val="00215751"/>
    <w:rsid w:val="00215BA7"/>
    <w:rsid w:val="00215BBB"/>
    <w:rsid w:val="00215C77"/>
    <w:rsid w:val="00216BCF"/>
    <w:rsid w:val="0021794D"/>
    <w:rsid w:val="00217FA1"/>
    <w:rsid w:val="00220241"/>
    <w:rsid w:val="0022036A"/>
    <w:rsid w:val="002212A9"/>
    <w:rsid w:val="00221481"/>
    <w:rsid w:val="00222811"/>
    <w:rsid w:val="00223540"/>
    <w:rsid w:val="00223D1E"/>
    <w:rsid w:val="002242D9"/>
    <w:rsid w:val="0022489F"/>
    <w:rsid w:val="00224B9D"/>
    <w:rsid w:val="00224D0C"/>
    <w:rsid w:val="00224F6F"/>
    <w:rsid w:val="0022670A"/>
    <w:rsid w:val="00226FA1"/>
    <w:rsid w:val="00227009"/>
    <w:rsid w:val="00230208"/>
    <w:rsid w:val="002303B4"/>
    <w:rsid w:val="002303D3"/>
    <w:rsid w:val="002324A7"/>
    <w:rsid w:val="00232CCC"/>
    <w:rsid w:val="002331E0"/>
    <w:rsid w:val="0023368B"/>
    <w:rsid w:val="00233C4E"/>
    <w:rsid w:val="002346EE"/>
    <w:rsid w:val="0023516F"/>
    <w:rsid w:val="00235446"/>
    <w:rsid w:val="00235ADF"/>
    <w:rsid w:val="0023633A"/>
    <w:rsid w:val="00237057"/>
    <w:rsid w:val="0023725D"/>
    <w:rsid w:val="0023734E"/>
    <w:rsid w:val="00240032"/>
    <w:rsid w:val="002404B7"/>
    <w:rsid w:val="00240F27"/>
    <w:rsid w:val="00241082"/>
    <w:rsid w:val="00241C3E"/>
    <w:rsid w:val="002420D1"/>
    <w:rsid w:val="00242244"/>
    <w:rsid w:val="0024330A"/>
    <w:rsid w:val="00243D15"/>
    <w:rsid w:val="00243DF9"/>
    <w:rsid w:val="00244064"/>
    <w:rsid w:val="00244182"/>
    <w:rsid w:val="0024434E"/>
    <w:rsid w:val="002444CE"/>
    <w:rsid w:val="00245016"/>
    <w:rsid w:val="00246357"/>
    <w:rsid w:val="00246DC8"/>
    <w:rsid w:val="00247274"/>
    <w:rsid w:val="00250265"/>
    <w:rsid w:val="00250908"/>
    <w:rsid w:val="002510F2"/>
    <w:rsid w:val="0025144D"/>
    <w:rsid w:val="002515A9"/>
    <w:rsid w:val="00251726"/>
    <w:rsid w:val="00251DE6"/>
    <w:rsid w:val="00252430"/>
    <w:rsid w:val="002531D5"/>
    <w:rsid w:val="002537F6"/>
    <w:rsid w:val="00253C25"/>
    <w:rsid w:val="0025417E"/>
    <w:rsid w:val="00254531"/>
    <w:rsid w:val="00254947"/>
    <w:rsid w:val="00255048"/>
    <w:rsid w:val="00255070"/>
    <w:rsid w:val="00255575"/>
    <w:rsid w:val="0025634C"/>
    <w:rsid w:val="002568C2"/>
    <w:rsid w:val="00256A4C"/>
    <w:rsid w:val="0025711F"/>
    <w:rsid w:val="0025715B"/>
    <w:rsid w:val="00257685"/>
    <w:rsid w:val="00260003"/>
    <w:rsid w:val="0026012B"/>
    <w:rsid w:val="002617B5"/>
    <w:rsid w:val="00261D70"/>
    <w:rsid w:val="002622F8"/>
    <w:rsid w:val="00262CF8"/>
    <w:rsid w:val="00263BF5"/>
    <w:rsid w:val="00263D80"/>
    <w:rsid w:val="00263DD1"/>
    <w:rsid w:val="002647D4"/>
    <w:rsid w:val="00264FD4"/>
    <w:rsid w:val="002650CF"/>
    <w:rsid w:val="002657D6"/>
    <w:rsid w:val="002658FD"/>
    <w:rsid w:val="00266112"/>
    <w:rsid w:val="002666F0"/>
    <w:rsid w:val="002671C1"/>
    <w:rsid w:val="002673CE"/>
    <w:rsid w:val="00267B28"/>
    <w:rsid w:val="00270158"/>
    <w:rsid w:val="0027049E"/>
    <w:rsid w:val="002706EB"/>
    <w:rsid w:val="00271D27"/>
    <w:rsid w:val="00272134"/>
    <w:rsid w:val="002724B1"/>
    <w:rsid w:val="0027288C"/>
    <w:rsid w:val="00273600"/>
    <w:rsid w:val="00274062"/>
    <w:rsid w:val="00274470"/>
    <w:rsid w:val="0027506B"/>
    <w:rsid w:val="00275315"/>
    <w:rsid w:val="00275B6D"/>
    <w:rsid w:val="00276C16"/>
    <w:rsid w:val="0027778F"/>
    <w:rsid w:val="0028159F"/>
    <w:rsid w:val="00282668"/>
    <w:rsid w:val="00282765"/>
    <w:rsid w:val="00282A5E"/>
    <w:rsid w:val="00282D62"/>
    <w:rsid w:val="00282FA8"/>
    <w:rsid w:val="002838D8"/>
    <w:rsid w:val="00283CCC"/>
    <w:rsid w:val="00283E6B"/>
    <w:rsid w:val="00283F75"/>
    <w:rsid w:val="0028423B"/>
    <w:rsid w:val="0028446B"/>
    <w:rsid w:val="002844B7"/>
    <w:rsid w:val="00284D24"/>
    <w:rsid w:val="0028526C"/>
    <w:rsid w:val="002855A7"/>
    <w:rsid w:val="0028615E"/>
    <w:rsid w:val="00286208"/>
    <w:rsid w:val="00286918"/>
    <w:rsid w:val="00287612"/>
    <w:rsid w:val="0029166D"/>
    <w:rsid w:val="00291F85"/>
    <w:rsid w:val="00292731"/>
    <w:rsid w:val="002927D6"/>
    <w:rsid w:val="00292817"/>
    <w:rsid w:val="002930D0"/>
    <w:rsid w:val="00293462"/>
    <w:rsid w:val="00293987"/>
    <w:rsid w:val="0029435B"/>
    <w:rsid w:val="00294C42"/>
    <w:rsid w:val="00294D5E"/>
    <w:rsid w:val="002954B0"/>
    <w:rsid w:val="00297826"/>
    <w:rsid w:val="00297EE3"/>
    <w:rsid w:val="002A0114"/>
    <w:rsid w:val="002A0184"/>
    <w:rsid w:val="002A01C1"/>
    <w:rsid w:val="002A12C4"/>
    <w:rsid w:val="002A1E38"/>
    <w:rsid w:val="002A251A"/>
    <w:rsid w:val="002A2D7B"/>
    <w:rsid w:val="002A3163"/>
    <w:rsid w:val="002A35A9"/>
    <w:rsid w:val="002A3731"/>
    <w:rsid w:val="002A37C1"/>
    <w:rsid w:val="002A3F7C"/>
    <w:rsid w:val="002A4820"/>
    <w:rsid w:val="002A49FB"/>
    <w:rsid w:val="002A4A70"/>
    <w:rsid w:val="002A4B97"/>
    <w:rsid w:val="002A5624"/>
    <w:rsid w:val="002A5B35"/>
    <w:rsid w:val="002A5F96"/>
    <w:rsid w:val="002A607B"/>
    <w:rsid w:val="002A61C3"/>
    <w:rsid w:val="002A65FC"/>
    <w:rsid w:val="002A7038"/>
    <w:rsid w:val="002A7269"/>
    <w:rsid w:val="002A76E6"/>
    <w:rsid w:val="002B0A38"/>
    <w:rsid w:val="002B25E7"/>
    <w:rsid w:val="002B28A6"/>
    <w:rsid w:val="002B2B6E"/>
    <w:rsid w:val="002B2E39"/>
    <w:rsid w:val="002B30F7"/>
    <w:rsid w:val="002B32F7"/>
    <w:rsid w:val="002B3EE1"/>
    <w:rsid w:val="002B4411"/>
    <w:rsid w:val="002B45E7"/>
    <w:rsid w:val="002B4E85"/>
    <w:rsid w:val="002B4F5A"/>
    <w:rsid w:val="002B5569"/>
    <w:rsid w:val="002B5DBD"/>
    <w:rsid w:val="002B6212"/>
    <w:rsid w:val="002B6EFA"/>
    <w:rsid w:val="002B720C"/>
    <w:rsid w:val="002B75B9"/>
    <w:rsid w:val="002B7A9B"/>
    <w:rsid w:val="002C0620"/>
    <w:rsid w:val="002C18BA"/>
    <w:rsid w:val="002C1BA0"/>
    <w:rsid w:val="002C2122"/>
    <w:rsid w:val="002C2152"/>
    <w:rsid w:val="002C265B"/>
    <w:rsid w:val="002C3AEA"/>
    <w:rsid w:val="002C3CB2"/>
    <w:rsid w:val="002C4369"/>
    <w:rsid w:val="002C43C2"/>
    <w:rsid w:val="002C473F"/>
    <w:rsid w:val="002C51E8"/>
    <w:rsid w:val="002C5EAA"/>
    <w:rsid w:val="002C66F9"/>
    <w:rsid w:val="002C6C04"/>
    <w:rsid w:val="002C77A2"/>
    <w:rsid w:val="002C77FA"/>
    <w:rsid w:val="002D04B6"/>
    <w:rsid w:val="002D0619"/>
    <w:rsid w:val="002D0627"/>
    <w:rsid w:val="002D090E"/>
    <w:rsid w:val="002D0CDE"/>
    <w:rsid w:val="002D10BE"/>
    <w:rsid w:val="002D13DA"/>
    <w:rsid w:val="002D170C"/>
    <w:rsid w:val="002D1DC1"/>
    <w:rsid w:val="002D2A81"/>
    <w:rsid w:val="002D33E7"/>
    <w:rsid w:val="002D3C16"/>
    <w:rsid w:val="002D4949"/>
    <w:rsid w:val="002D5487"/>
    <w:rsid w:val="002D5F7A"/>
    <w:rsid w:val="002D64A7"/>
    <w:rsid w:val="002D6A46"/>
    <w:rsid w:val="002D7550"/>
    <w:rsid w:val="002D7681"/>
    <w:rsid w:val="002E0B9B"/>
    <w:rsid w:val="002E1697"/>
    <w:rsid w:val="002E1ABA"/>
    <w:rsid w:val="002E1CEB"/>
    <w:rsid w:val="002E1FD3"/>
    <w:rsid w:val="002E2476"/>
    <w:rsid w:val="002E26CB"/>
    <w:rsid w:val="002E2CFC"/>
    <w:rsid w:val="002E3DB2"/>
    <w:rsid w:val="002E3E1D"/>
    <w:rsid w:val="002E3F2A"/>
    <w:rsid w:val="002E42B1"/>
    <w:rsid w:val="002E496D"/>
    <w:rsid w:val="002E5135"/>
    <w:rsid w:val="002E52BB"/>
    <w:rsid w:val="002E5400"/>
    <w:rsid w:val="002E5A17"/>
    <w:rsid w:val="002E6B71"/>
    <w:rsid w:val="002E709D"/>
    <w:rsid w:val="002E722F"/>
    <w:rsid w:val="002E755B"/>
    <w:rsid w:val="002E7772"/>
    <w:rsid w:val="002E78BD"/>
    <w:rsid w:val="002E79B2"/>
    <w:rsid w:val="002E7C48"/>
    <w:rsid w:val="002F0301"/>
    <w:rsid w:val="002F0307"/>
    <w:rsid w:val="002F0330"/>
    <w:rsid w:val="002F04C3"/>
    <w:rsid w:val="002F28F6"/>
    <w:rsid w:val="002F332E"/>
    <w:rsid w:val="002F3AC0"/>
    <w:rsid w:val="002F4B18"/>
    <w:rsid w:val="002F4E61"/>
    <w:rsid w:val="002F5090"/>
    <w:rsid w:val="002F6245"/>
    <w:rsid w:val="002F63CC"/>
    <w:rsid w:val="002F6E35"/>
    <w:rsid w:val="002F7083"/>
    <w:rsid w:val="002F72EF"/>
    <w:rsid w:val="002F73A0"/>
    <w:rsid w:val="002F777F"/>
    <w:rsid w:val="003002F0"/>
    <w:rsid w:val="003009A7"/>
    <w:rsid w:val="0030112F"/>
    <w:rsid w:val="0030292A"/>
    <w:rsid w:val="003029E1"/>
    <w:rsid w:val="00303C7D"/>
    <w:rsid w:val="00304321"/>
    <w:rsid w:val="00304636"/>
    <w:rsid w:val="00305BD3"/>
    <w:rsid w:val="003072DC"/>
    <w:rsid w:val="00307405"/>
    <w:rsid w:val="003108AB"/>
    <w:rsid w:val="003112B6"/>
    <w:rsid w:val="003118C4"/>
    <w:rsid w:val="00311BC0"/>
    <w:rsid w:val="00311C56"/>
    <w:rsid w:val="00311D36"/>
    <w:rsid w:val="00311EB2"/>
    <w:rsid w:val="003125E4"/>
    <w:rsid w:val="00313C0C"/>
    <w:rsid w:val="00313C4C"/>
    <w:rsid w:val="0031493D"/>
    <w:rsid w:val="00314E06"/>
    <w:rsid w:val="003158B8"/>
    <w:rsid w:val="00315E02"/>
    <w:rsid w:val="00316485"/>
    <w:rsid w:val="00317243"/>
    <w:rsid w:val="003172C2"/>
    <w:rsid w:val="003205D5"/>
    <w:rsid w:val="003213B8"/>
    <w:rsid w:val="00321836"/>
    <w:rsid w:val="00321CF4"/>
    <w:rsid w:val="00322A90"/>
    <w:rsid w:val="00323958"/>
    <w:rsid w:val="00323F8C"/>
    <w:rsid w:val="003241BD"/>
    <w:rsid w:val="00324EBC"/>
    <w:rsid w:val="003255BA"/>
    <w:rsid w:val="003256FD"/>
    <w:rsid w:val="003261C6"/>
    <w:rsid w:val="003266D9"/>
    <w:rsid w:val="00326B27"/>
    <w:rsid w:val="00327D15"/>
    <w:rsid w:val="0033081A"/>
    <w:rsid w:val="00332088"/>
    <w:rsid w:val="003328D8"/>
    <w:rsid w:val="003339F2"/>
    <w:rsid w:val="00334ECC"/>
    <w:rsid w:val="00335151"/>
    <w:rsid w:val="003356F4"/>
    <w:rsid w:val="00335A3A"/>
    <w:rsid w:val="00335D6D"/>
    <w:rsid w:val="0033653C"/>
    <w:rsid w:val="0033657B"/>
    <w:rsid w:val="003372F8"/>
    <w:rsid w:val="0034022A"/>
    <w:rsid w:val="0034083F"/>
    <w:rsid w:val="00341709"/>
    <w:rsid w:val="00342B8E"/>
    <w:rsid w:val="00343849"/>
    <w:rsid w:val="00343B97"/>
    <w:rsid w:val="0034462D"/>
    <w:rsid w:val="00344950"/>
    <w:rsid w:val="00344D9D"/>
    <w:rsid w:val="00344F5F"/>
    <w:rsid w:val="003459BF"/>
    <w:rsid w:val="00346457"/>
    <w:rsid w:val="003470A6"/>
    <w:rsid w:val="003471C1"/>
    <w:rsid w:val="003477B6"/>
    <w:rsid w:val="00347818"/>
    <w:rsid w:val="00347964"/>
    <w:rsid w:val="00347A3A"/>
    <w:rsid w:val="00347A4F"/>
    <w:rsid w:val="00350327"/>
    <w:rsid w:val="003505DE"/>
    <w:rsid w:val="00350C1E"/>
    <w:rsid w:val="0035138E"/>
    <w:rsid w:val="00351931"/>
    <w:rsid w:val="00351AB6"/>
    <w:rsid w:val="00351AD2"/>
    <w:rsid w:val="00353324"/>
    <w:rsid w:val="00353E35"/>
    <w:rsid w:val="00353F3F"/>
    <w:rsid w:val="00354352"/>
    <w:rsid w:val="0035455B"/>
    <w:rsid w:val="003545B9"/>
    <w:rsid w:val="00354D24"/>
    <w:rsid w:val="003560B8"/>
    <w:rsid w:val="00356111"/>
    <w:rsid w:val="0035747C"/>
    <w:rsid w:val="003578E2"/>
    <w:rsid w:val="003602C1"/>
    <w:rsid w:val="003609DF"/>
    <w:rsid w:val="00360ABF"/>
    <w:rsid w:val="00360DF0"/>
    <w:rsid w:val="00360E91"/>
    <w:rsid w:val="0036103A"/>
    <w:rsid w:val="00361DE5"/>
    <w:rsid w:val="003625BC"/>
    <w:rsid w:val="00362E60"/>
    <w:rsid w:val="003635B7"/>
    <w:rsid w:val="00366B1C"/>
    <w:rsid w:val="00366D7E"/>
    <w:rsid w:val="003679C0"/>
    <w:rsid w:val="0037123A"/>
    <w:rsid w:val="00373435"/>
    <w:rsid w:val="003737B3"/>
    <w:rsid w:val="003740F7"/>
    <w:rsid w:val="0037536B"/>
    <w:rsid w:val="0037560E"/>
    <w:rsid w:val="0037589B"/>
    <w:rsid w:val="003763D4"/>
    <w:rsid w:val="00376825"/>
    <w:rsid w:val="00377B61"/>
    <w:rsid w:val="00380C93"/>
    <w:rsid w:val="00381C4D"/>
    <w:rsid w:val="00381E54"/>
    <w:rsid w:val="003824F2"/>
    <w:rsid w:val="00382AD9"/>
    <w:rsid w:val="003846D6"/>
    <w:rsid w:val="00385753"/>
    <w:rsid w:val="003857A7"/>
    <w:rsid w:val="00385D95"/>
    <w:rsid w:val="0038606F"/>
    <w:rsid w:val="0038647B"/>
    <w:rsid w:val="0038697B"/>
    <w:rsid w:val="00386CB0"/>
    <w:rsid w:val="0038711F"/>
    <w:rsid w:val="00390146"/>
    <w:rsid w:val="0039065B"/>
    <w:rsid w:val="00390A1E"/>
    <w:rsid w:val="00390A59"/>
    <w:rsid w:val="00390A80"/>
    <w:rsid w:val="003910F0"/>
    <w:rsid w:val="00391685"/>
    <w:rsid w:val="00391A55"/>
    <w:rsid w:val="00391AC9"/>
    <w:rsid w:val="0039242E"/>
    <w:rsid w:val="0039248C"/>
    <w:rsid w:val="00392EF9"/>
    <w:rsid w:val="00392FC0"/>
    <w:rsid w:val="00393CF2"/>
    <w:rsid w:val="00393E93"/>
    <w:rsid w:val="00393EF0"/>
    <w:rsid w:val="00394550"/>
    <w:rsid w:val="00394829"/>
    <w:rsid w:val="0039504D"/>
    <w:rsid w:val="00395670"/>
    <w:rsid w:val="0039576E"/>
    <w:rsid w:val="003958A1"/>
    <w:rsid w:val="00395954"/>
    <w:rsid w:val="0039688E"/>
    <w:rsid w:val="003968C5"/>
    <w:rsid w:val="00397655"/>
    <w:rsid w:val="003A04A5"/>
    <w:rsid w:val="003A0523"/>
    <w:rsid w:val="003A0B1F"/>
    <w:rsid w:val="003A10FD"/>
    <w:rsid w:val="003A1114"/>
    <w:rsid w:val="003A1B2E"/>
    <w:rsid w:val="003A2097"/>
    <w:rsid w:val="003A22CB"/>
    <w:rsid w:val="003A375B"/>
    <w:rsid w:val="003A4541"/>
    <w:rsid w:val="003A569C"/>
    <w:rsid w:val="003A57D3"/>
    <w:rsid w:val="003A6154"/>
    <w:rsid w:val="003A67D4"/>
    <w:rsid w:val="003A6E96"/>
    <w:rsid w:val="003A73C7"/>
    <w:rsid w:val="003A779F"/>
    <w:rsid w:val="003A7AB2"/>
    <w:rsid w:val="003A7EBD"/>
    <w:rsid w:val="003B102C"/>
    <w:rsid w:val="003B163D"/>
    <w:rsid w:val="003B1BFA"/>
    <w:rsid w:val="003B2711"/>
    <w:rsid w:val="003B28E1"/>
    <w:rsid w:val="003B345D"/>
    <w:rsid w:val="003B34B0"/>
    <w:rsid w:val="003B37C8"/>
    <w:rsid w:val="003B4261"/>
    <w:rsid w:val="003B4E12"/>
    <w:rsid w:val="003B54E9"/>
    <w:rsid w:val="003B5AC9"/>
    <w:rsid w:val="003B6008"/>
    <w:rsid w:val="003B6108"/>
    <w:rsid w:val="003B6A2F"/>
    <w:rsid w:val="003B736D"/>
    <w:rsid w:val="003B743D"/>
    <w:rsid w:val="003B7CF2"/>
    <w:rsid w:val="003B7D78"/>
    <w:rsid w:val="003C0B2B"/>
    <w:rsid w:val="003C1195"/>
    <w:rsid w:val="003C12F8"/>
    <w:rsid w:val="003C139B"/>
    <w:rsid w:val="003C16D3"/>
    <w:rsid w:val="003C1F41"/>
    <w:rsid w:val="003C2060"/>
    <w:rsid w:val="003C2357"/>
    <w:rsid w:val="003C28E9"/>
    <w:rsid w:val="003C2ADE"/>
    <w:rsid w:val="003C31E9"/>
    <w:rsid w:val="003C354E"/>
    <w:rsid w:val="003C4286"/>
    <w:rsid w:val="003C4515"/>
    <w:rsid w:val="003C4D09"/>
    <w:rsid w:val="003C5341"/>
    <w:rsid w:val="003C53B3"/>
    <w:rsid w:val="003C56FE"/>
    <w:rsid w:val="003C5C4C"/>
    <w:rsid w:val="003C6110"/>
    <w:rsid w:val="003C6CDD"/>
    <w:rsid w:val="003C6F8E"/>
    <w:rsid w:val="003C7D1F"/>
    <w:rsid w:val="003C7EC5"/>
    <w:rsid w:val="003D0A5A"/>
    <w:rsid w:val="003D0A9B"/>
    <w:rsid w:val="003D0CAF"/>
    <w:rsid w:val="003D1EFF"/>
    <w:rsid w:val="003D2E22"/>
    <w:rsid w:val="003D2F1E"/>
    <w:rsid w:val="003D3189"/>
    <w:rsid w:val="003D38B5"/>
    <w:rsid w:val="003D3D43"/>
    <w:rsid w:val="003D4116"/>
    <w:rsid w:val="003D4188"/>
    <w:rsid w:val="003D4576"/>
    <w:rsid w:val="003D46F0"/>
    <w:rsid w:val="003D481E"/>
    <w:rsid w:val="003D4B65"/>
    <w:rsid w:val="003D4C0B"/>
    <w:rsid w:val="003D4F47"/>
    <w:rsid w:val="003D5861"/>
    <w:rsid w:val="003D631A"/>
    <w:rsid w:val="003D655C"/>
    <w:rsid w:val="003E07CF"/>
    <w:rsid w:val="003E173A"/>
    <w:rsid w:val="003E1FA1"/>
    <w:rsid w:val="003E2443"/>
    <w:rsid w:val="003E2B4A"/>
    <w:rsid w:val="003E4517"/>
    <w:rsid w:val="003E4F04"/>
    <w:rsid w:val="003E5815"/>
    <w:rsid w:val="003E5E19"/>
    <w:rsid w:val="003E605F"/>
    <w:rsid w:val="003E6D9E"/>
    <w:rsid w:val="003E7753"/>
    <w:rsid w:val="003E79F5"/>
    <w:rsid w:val="003F063E"/>
    <w:rsid w:val="003F0686"/>
    <w:rsid w:val="003F1806"/>
    <w:rsid w:val="003F204A"/>
    <w:rsid w:val="003F2FCE"/>
    <w:rsid w:val="003F3A22"/>
    <w:rsid w:val="003F3DFB"/>
    <w:rsid w:val="003F486F"/>
    <w:rsid w:val="003F4FBD"/>
    <w:rsid w:val="003F68AB"/>
    <w:rsid w:val="003F7439"/>
    <w:rsid w:val="003F7B26"/>
    <w:rsid w:val="003F7DF2"/>
    <w:rsid w:val="00400166"/>
    <w:rsid w:val="00400356"/>
    <w:rsid w:val="00400EAE"/>
    <w:rsid w:val="0040137E"/>
    <w:rsid w:val="0040172B"/>
    <w:rsid w:val="00401848"/>
    <w:rsid w:val="00401D45"/>
    <w:rsid w:val="00401E2E"/>
    <w:rsid w:val="00402405"/>
    <w:rsid w:val="00402AD4"/>
    <w:rsid w:val="00402BFF"/>
    <w:rsid w:val="00402DB6"/>
    <w:rsid w:val="00403622"/>
    <w:rsid w:val="00403F90"/>
    <w:rsid w:val="00404225"/>
    <w:rsid w:val="00404518"/>
    <w:rsid w:val="0040491F"/>
    <w:rsid w:val="00404C8D"/>
    <w:rsid w:val="00404E1F"/>
    <w:rsid w:val="004051AA"/>
    <w:rsid w:val="00405905"/>
    <w:rsid w:val="00405EE5"/>
    <w:rsid w:val="0040602F"/>
    <w:rsid w:val="0040609D"/>
    <w:rsid w:val="004062FF"/>
    <w:rsid w:val="00406A33"/>
    <w:rsid w:val="004077F9"/>
    <w:rsid w:val="004109DA"/>
    <w:rsid w:val="00410B8C"/>
    <w:rsid w:val="00411C73"/>
    <w:rsid w:val="00413DA3"/>
    <w:rsid w:val="00413F7C"/>
    <w:rsid w:val="00414970"/>
    <w:rsid w:val="00414A73"/>
    <w:rsid w:val="00414C80"/>
    <w:rsid w:val="00414F1C"/>
    <w:rsid w:val="004154D5"/>
    <w:rsid w:val="00415B98"/>
    <w:rsid w:val="0041677F"/>
    <w:rsid w:val="00416813"/>
    <w:rsid w:val="00416BE3"/>
    <w:rsid w:val="00416D08"/>
    <w:rsid w:val="00416D40"/>
    <w:rsid w:val="00416EB2"/>
    <w:rsid w:val="004201CC"/>
    <w:rsid w:val="00420950"/>
    <w:rsid w:val="00420DE0"/>
    <w:rsid w:val="004212C3"/>
    <w:rsid w:val="004213B4"/>
    <w:rsid w:val="00421583"/>
    <w:rsid w:val="00421C01"/>
    <w:rsid w:val="00421CC3"/>
    <w:rsid w:val="00422463"/>
    <w:rsid w:val="00422A0F"/>
    <w:rsid w:val="00423698"/>
    <w:rsid w:val="00423B20"/>
    <w:rsid w:val="004248B7"/>
    <w:rsid w:val="00424ADE"/>
    <w:rsid w:val="00424E71"/>
    <w:rsid w:val="00425423"/>
    <w:rsid w:val="004257CB"/>
    <w:rsid w:val="00426F24"/>
    <w:rsid w:val="00426F93"/>
    <w:rsid w:val="0042745D"/>
    <w:rsid w:val="00427E32"/>
    <w:rsid w:val="00431050"/>
    <w:rsid w:val="004313A2"/>
    <w:rsid w:val="00431600"/>
    <w:rsid w:val="00433133"/>
    <w:rsid w:val="00433924"/>
    <w:rsid w:val="00433C3D"/>
    <w:rsid w:val="0043487D"/>
    <w:rsid w:val="00434BF9"/>
    <w:rsid w:val="00435448"/>
    <w:rsid w:val="0043581D"/>
    <w:rsid w:val="00435B0E"/>
    <w:rsid w:val="00435B32"/>
    <w:rsid w:val="00436009"/>
    <w:rsid w:val="0043645E"/>
    <w:rsid w:val="00436DAA"/>
    <w:rsid w:val="00437ADF"/>
    <w:rsid w:val="004405A8"/>
    <w:rsid w:val="00440FB9"/>
    <w:rsid w:val="0044237E"/>
    <w:rsid w:val="00442406"/>
    <w:rsid w:val="0044291C"/>
    <w:rsid w:val="00443B7A"/>
    <w:rsid w:val="00443F54"/>
    <w:rsid w:val="00444B42"/>
    <w:rsid w:val="00445928"/>
    <w:rsid w:val="00445CF2"/>
    <w:rsid w:val="00445EDB"/>
    <w:rsid w:val="00446AC5"/>
    <w:rsid w:val="00446B34"/>
    <w:rsid w:val="00450954"/>
    <w:rsid w:val="00450EBD"/>
    <w:rsid w:val="0045120F"/>
    <w:rsid w:val="00451BC0"/>
    <w:rsid w:val="00452210"/>
    <w:rsid w:val="00452AF9"/>
    <w:rsid w:val="00453553"/>
    <w:rsid w:val="004536C9"/>
    <w:rsid w:val="004539E5"/>
    <w:rsid w:val="00453F33"/>
    <w:rsid w:val="00453FEF"/>
    <w:rsid w:val="00454CF8"/>
    <w:rsid w:val="0045544E"/>
    <w:rsid w:val="00455956"/>
    <w:rsid w:val="004564B2"/>
    <w:rsid w:val="00456A6D"/>
    <w:rsid w:val="00456ADB"/>
    <w:rsid w:val="00456C59"/>
    <w:rsid w:val="00456DD6"/>
    <w:rsid w:val="004576EE"/>
    <w:rsid w:val="00457BAE"/>
    <w:rsid w:val="00457C56"/>
    <w:rsid w:val="0046046C"/>
    <w:rsid w:val="00460519"/>
    <w:rsid w:val="00461DC1"/>
    <w:rsid w:val="00462068"/>
    <w:rsid w:val="004624D8"/>
    <w:rsid w:val="00462826"/>
    <w:rsid w:val="00463502"/>
    <w:rsid w:val="0046378E"/>
    <w:rsid w:val="00463D86"/>
    <w:rsid w:val="0046456D"/>
    <w:rsid w:val="00464B63"/>
    <w:rsid w:val="0046553A"/>
    <w:rsid w:val="00466B01"/>
    <w:rsid w:val="00466B35"/>
    <w:rsid w:val="00467A40"/>
    <w:rsid w:val="004700B5"/>
    <w:rsid w:val="00470231"/>
    <w:rsid w:val="0047076B"/>
    <w:rsid w:val="00471512"/>
    <w:rsid w:val="00471897"/>
    <w:rsid w:val="00471B70"/>
    <w:rsid w:val="004723B7"/>
    <w:rsid w:val="00472A03"/>
    <w:rsid w:val="00473516"/>
    <w:rsid w:val="00473C76"/>
    <w:rsid w:val="00475CA5"/>
    <w:rsid w:val="00475F01"/>
    <w:rsid w:val="00476295"/>
    <w:rsid w:val="00476FCF"/>
    <w:rsid w:val="004770DD"/>
    <w:rsid w:val="00477FDC"/>
    <w:rsid w:val="00480732"/>
    <w:rsid w:val="00480C10"/>
    <w:rsid w:val="004817F8"/>
    <w:rsid w:val="00482142"/>
    <w:rsid w:val="00482BDC"/>
    <w:rsid w:val="00483870"/>
    <w:rsid w:val="00483E2E"/>
    <w:rsid w:val="00483E7C"/>
    <w:rsid w:val="004843E0"/>
    <w:rsid w:val="004845CC"/>
    <w:rsid w:val="0048463B"/>
    <w:rsid w:val="00484A6A"/>
    <w:rsid w:val="00484A76"/>
    <w:rsid w:val="00485567"/>
    <w:rsid w:val="00485B6F"/>
    <w:rsid w:val="00485E9A"/>
    <w:rsid w:val="00486D42"/>
    <w:rsid w:val="00486D6E"/>
    <w:rsid w:val="00487E48"/>
    <w:rsid w:val="004901D4"/>
    <w:rsid w:val="004904D8"/>
    <w:rsid w:val="0049053A"/>
    <w:rsid w:val="004914CA"/>
    <w:rsid w:val="00492A64"/>
    <w:rsid w:val="004932D1"/>
    <w:rsid w:val="00493457"/>
    <w:rsid w:val="004953F3"/>
    <w:rsid w:val="0049577B"/>
    <w:rsid w:val="004958E6"/>
    <w:rsid w:val="00495A26"/>
    <w:rsid w:val="00495B32"/>
    <w:rsid w:val="004962CF"/>
    <w:rsid w:val="004963B8"/>
    <w:rsid w:val="00496586"/>
    <w:rsid w:val="00496775"/>
    <w:rsid w:val="004969A3"/>
    <w:rsid w:val="00496E75"/>
    <w:rsid w:val="00497141"/>
    <w:rsid w:val="00497A13"/>
    <w:rsid w:val="00497D62"/>
    <w:rsid w:val="00497F2A"/>
    <w:rsid w:val="004A0EB8"/>
    <w:rsid w:val="004A17CB"/>
    <w:rsid w:val="004A1DDF"/>
    <w:rsid w:val="004A3218"/>
    <w:rsid w:val="004A38CE"/>
    <w:rsid w:val="004A3F85"/>
    <w:rsid w:val="004A5798"/>
    <w:rsid w:val="004A6429"/>
    <w:rsid w:val="004A6774"/>
    <w:rsid w:val="004B09F7"/>
    <w:rsid w:val="004B0CB5"/>
    <w:rsid w:val="004B221B"/>
    <w:rsid w:val="004B2244"/>
    <w:rsid w:val="004B252F"/>
    <w:rsid w:val="004B26E4"/>
    <w:rsid w:val="004B2826"/>
    <w:rsid w:val="004B3D0A"/>
    <w:rsid w:val="004B3D81"/>
    <w:rsid w:val="004B429B"/>
    <w:rsid w:val="004B45E1"/>
    <w:rsid w:val="004B4938"/>
    <w:rsid w:val="004B5216"/>
    <w:rsid w:val="004B5799"/>
    <w:rsid w:val="004B5EC9"/>
    <w:rsid w:val="004B6AB0"/>
    <w:rsid w:val="004B6AEF"/>
    <w:rsid w:val="004B6EF6"/>
    <w:rsid w:val="004B6FA8"/>
    <w:rsid w:val="004B77E6"/>
    <w:rsid w:val="004B7E58"/>
    <w:rsid w:val="004C045C"/>
    <w:rsid w:val="004C11F1"/>
    <w:rsid w:val="004C175C"/>
    <w:rsid w:val="004C1922"/>
    <w:rsid w:val="004C1D6F"/>
    <w:rsid w:val="004C270D"/>
    <w:rsid w:val="004C3079"/>
    <w:rsid w:val="004C3F7E"/>
    <w:rsid w:val="004C415E"/>
    <w:rsid w:val="004C423F"/>
    <w:rsid w:val="004C4B52"/>
    <w:rsid w:val="004C539F"/>
    <w:rsid w:val="004C55DB"/>
    <w:rsid w:val="004C6BE1"/>
    <w:rsid w:val="004C6EBA"/>
    <w:rsid w:val="004C6FD8"/>
    <w:rsid w:val="004C7B29"/>
    <w:rsid w:val="004C7C5E"/>
    <w:rsid w:val="004D03D8"/>
    <w:rsid w:val="004D163E"/>
    <w:rsid w:val="004D2092"/>
    <w:rsid w:val="004D23F2"/>
    <w:rsid w:val="004D2528"/>
    <w:rsid w:val="004D2BA4"/>
    <w:rsid w:val="004D2BBC"/>
    <w:rsid w:val="004D2BF1"/>
    <w:rsid w:val="004D3783"/>
    <w:rsid w:val="004D3A36"/>
    <w:rsid w:val="004D549A"/>
    <w:rsid w:val="004D5596"/>
    <w:rsid w:val="004D5996"/>
    <w:rsid w:val="004D6BE3"/>
    <w:rsid w:val="004D79EF"/>
    <w:rsid w:val="004D7DBF"/>
    <w:rsid w:val="004E0B3E"/>
    <w:rsid w:val="004E13F7"/>
    <w:rsid w:val="004E1C66"/>
    <w:rsid w:val="004E1CE6"/>
    <w:rsid w:val="004E26E1"/>
    <w:rsid w:val="004E2C86"/>
    <w:rsid w:val="004E31AD"/>
    <w:rsid w:val="004E3E71"/>
    <w:rsid w:val="004E5E7A"/>
    <w:rsid w:val="004E6539"/>
    <w:rsid w:val="004E79E3"/>
    <w:rsid w:val="004F07A6"/>
    <w:rsid w:val="004F17EE"/>
    <w:rsid w:val="004F1B3D"/>
    <w:rsid w:val="004F1F17"/>
    <w:rsid w:val="004F2977"/>
    <w:rsid w:val="004F36DE"/>
    <w:rsid w:val="004F390A"/>
    <w:rsid w:val="004F3BE3"/>
    <w:rsid w:val="004F42FF"/>
    <w:rsid w:val="004F43F3"/>
    <w:rsid w:val="004F46E2"/>
    <w:rsid w:val="004F4D03"/>
    <w:rsid w:val="004F4D5A"/>
    <w:rsid w:val="004F5207"/>
    <w:rsid w:val="004F5769"/>
    <w:rsid w:val="004F6843"/>
    <w:rsid w:val="004F68FB"/>
    <w:rsid w:val="004F6B9A"/>
    <w:rsid w:val="004F7F2F"/>
    <w:rsid w:val="004F7F3F"/>
    <w:rsid w:val="005009E0"/>
    <w:rsid w:val="005012F4"/>
    <w:rsid w:val="00501919"/>
    <w:rsid w:val="00501A4E"/>
    <w:rsid w:val="00501EEE"/>
    <w:rsid w:val="00501F4F"/>
    <w:rsid w:val="005025A1"/>
    <w:rsid w:val="005033C1"/>
    <w:rsid w:val="0050361C"/>
    <w:rsid w:val="00503B29"/>
    <w:rsid w:val="0050463E"/>
    <w:rsid w:val="00504A82"/>
    <w:rsid w:val="00504CC5"/>
    <w:rsid w:val="00504E15"/>
    <w:rsid w:val="0050565D"/>
    <w:rsid w:val="005057CD"/>
    <w:rsid w:val="00507418"/>
    <w:rsid w:val="00507803"/>
    <w:rsid w:val="00507B4A"/>
    <w:rsid w:val="0051011D"/>
    <w:rsid w:val="0051034D"/>
    <w:rsid w:val="0051152C"/>
    <w:rsid w:val="005118FB"/>
    <w:rsid w:val="00511DD0"/>
    <w:rsid w:val="005128C7"/>
    <w:rsid w:val="00512AF5"/>
    <w:rsid w:val="00512E43"/>
    <w:rsid w:val="00513322"/>
    <w:rsid w:val="005135E4"/>
    <w:rsid w:val="00513984"/>
    <w:rsid w:val="0051516E"/>
    <w:rsid w:val="005152AF"/>
    <w:rsid w:val="005153EC"/>
    <w:rsid w:val="00515562"/>
    <w:rsid w:val="00515C88"/>
    <w:rsid w:val="005164A5"/>
    <w:rsid w:val="00516AAA"/>
    <w:rsid w:val="00516CD5"/>
    <w:rsid w:val="00516F78"/>
    <w:rsid w:val="0051753E"/>
    <w:rsid w:val="00517A25"/>
    <w:rsid w:val="00517AC4"/>
    <w:rsid w:val="00520333"/>
    <w:rsid w:val="00520505"/>
    <w:rsid w:val="0052077C"/>
    <w:rsid w:val="00520DCD"/>
    <w:rsid w:val="00521BF5"/>
    <w:rsid w:val="00522035"/>
    <w:rsid w:val="0052282A"/>
    <w:rsid w:val="00522955"/>
    <w:rsid w:val="005250A1"/>
    <w:rsid w:val="005254F8"/>
    <w:rsid w:val="00525D27"/>
    <w:rsid w:val="00526AF5"/>
    <w:rsid w:val="00526B12"/>
    <w:rsid w:val="00527095"/>
    <w:rsid w:val="005277B2"/>
    <w:rsid w:val="005279DB"/>
    <w:rsid w:val="00527DE9"/>
    <w:rsid w:val="0053078B"/>
    <w:rsid w:val="0053116E"/>
    <w:rsid w:val="00532240"/>
    <w:rsid w:val="0053256C"/>
    <w:rsid w:val="00532EFE"/>
    <w:rsid w:val="00533471"/>
    <w:rsid w:val="005340EC"/>
    <w:rsid w:val="00534211"/>
    <w:rsid w:val="00534F81"/>
    <w:rsid w:val="005350BF"/>
    <w:rsid w:val="00535284"/>
    <w:rsid w:val="0053591C"/>
    <w:rsid w:val="0053635C"/>
    <w:rsid w:val="00536E28"/>
    <w:rsid w:val="00536E64"/>
    <w:rsid w:val="00536EDB"/>
    <w:rsid w:val="00536F83"/>
    <w:rsid w:val="0053794F"/>
    <w:rsid w:val="0054059D"/>
    <w:rsid w:val="00540D02"/>
    <w:rsid w:val="00541125"/>
    <w:rsid w:val="00541149"/>
    <w:rsid w:val="00541ABE"/>
    <w:rsid w:val="00541C40"/>
    <w:rsid w:val="005423AB"/>
    <w:rsid w:val="00542BB4"/>
    <w:rsid w:val="00543150"/>
    <w:rsid w:val="0054343A"/>
    <w:rsid w:val="0054387E"/>
    <w:rsid w:val="0054426B"/>
    <w:rsid w:val="00545973"/>
    <w:rsid w:val="00546599"/>
    <w:rsid w:val="005468F9"/>
    <w:rsid w:val="0055129A"/>
    <w:rsid w:val="00551B9E"/>
    <w:rsid w:val="00551EFF"/>
    <w:rsid w:val="005533B5"/>
    <w:rsid w:val="005536FC"/>
    <w:rsid w:val="00553741"/>
    <w:rsid w:val="005539AD"/>
    <w:rsid w:val="005542BF"/>
    <w:rsid w:val="00555167"/>
    <w:rsid w:val="00555546"/>
    <w:rsid w:val="005557DB"/>
    <w:rsid w:val="00555EDB"/>
    <w:rsid w:val="00556F59"/>
    <w:rsid w:val="0055748E"/>
    <w:rsid w:val="005576E2"/>
    <w:rsid w:val="00560862"/>
    <w:rsid w:val="005608BA"/>
    <w:rsid w:val="00561121"/>
    <w:rsid w:val="005616C8"/>
    <w:rsid w:val="00561E1D"/>
    <w:rsid w:val="00561EE9"/>
    <w:rsid w:val="00562404"/>
    <w:rsid w:val="00562647"/>
    <w:rsid w:val="00562C4A"/>
    <w:rsid w:val="00562E50"/>
    <w:rsid w:val="00562EC2"/>
    <w:rsid w:val="00563F75"/>
    <w:rsid w:val="0056557C"/>
    <w:rsid w:val="005666A7"/>
    <w:rsid w:val="00567837"/>
    <w:rsid w:val="00570141"/>
    <w:rsid w:val="0057052B"/>
    <w:rsid w:val="00570B48"/>
    <w:rsid w:val="005710D4"/>
    <w:rsid w:val="0057179D"/>
    <w:rsid w:val="00571A6E"/>
    <w:rsid w:val="00571E0B"/>
    <w:rsid w:val="0057221A"/>
    <w:rsid w:val="0057225F"/>
    <w:rsid w:val="0057304A"/>
    <w:rsid w:val="0057398E"/>
    <w:rsid w:val="0057412B"/>
    <w:rsid w:val="00574365"/>
    <w:rsid w:val="005745E0"/>
    <w:rsid w:val="005749CC"/>
    <w:rsid w:val="00574E9E"/>
    <w:rsid w:val="0057501F"/>
    <w:rsid w:val="00575100"/>
    <w:rsid w:val="0057522F"/>
    <w:rsid w:val="00575448"/>
    <w:rsid w:val="00575A79"/>
    <w:rsid w:val="0057612C"/>
    <w:rsid w:val="00577053"/>
    <w:rsid w:val="00577568"/>
    <w:rsid w:val="005775CE"/>
    <w:rsid w:val="005806E5"/>
    <w:rsid w:val="00580CAE"/>
    <w:rsid w:val="00581225"/>
    <w:rsid w:val="00581450"/>
    <w:rsid w:val="005821E8"/>
    <w:rsid w:val="00583252"/>
    <w:rsid w:val="00583265"/>
    <w:rsid w:val="005834C4"/>
    <w:rsid w:val="005840B6"/>
    <w:rsid w:val="005847B9"/>
    <w:rsid w:val="00585546"/>
    <w:rsid w:val="00585F1E"/>
    <w:rsid w:val="005862D5"/>
    <w:rsid w:val="00586975"/>
    <w:rsid w:val="00586BAF"/>
    <w:rsid w:val="00587179"/>
    <w:rsid w:val="0058769D"/>
    <w:rsid w:val="0059084C"/>
    <w:rsid w:val="00591395"/>
    <w:rsid w:val="00591492"/>
    <w:rsid w:val="00591564"/>
    <w:rsid w:val="00591806"/>
    <w:rsid w:val="00591F5A"/>
    <w:rsid w:val="00592187"/>
    <w:rsid w:val="00593435"/>
    <w:rsid w:val="00593523"/>
    <w:rsid w:val="00593659"/>
    <w:rsid w:val="0059370A"/>
    <w:rsid w:val="0059388E"/>
    <w:rsid w:val="005938D0"/>
    <w:rsid w:val="00593D9C"/>
    <w:rsid w:val="00594127"/>
    <w:rsid w:val="00596443"/>
    <w:rsid w:val="00596656"/>
    <w:rsid w:val="005969F9"/>
    <w:rsid w:val="00597384"/>
    <w:rsid w:val="00597772"/>
    <w:rsid w:val="005978D6"/>
    <w:rsid w:val="005A08D8"/>
    <w:rsid w:val="005A100F"/>
    <w:rsid w:val="005A196B"/>
    <w:rsid w:val="005A1C68"/>
    <w:rsid w:val="005A2303"/>
    <w:rsid w:val="005A30D0"/>
    <w:rsid w:val="005A3111"/>
    <w:rsid w:val="005A3907"/>
    <w:rsid w:val="005A4843"/>
    <w:rsid w:val="005A491B"/>
    <w:rsid w:val="005A53F0"/>
    <w:rsid w:val="005A563D"/>
    <w:rsid w:val="005A586C"/>
    <w:rsid w:val="005A612D"/>
    <w:rsid w:val="005A6CA6"/>
    <w:rsid w:val="005A7C3B"/>
    <w:rsid w:val="005B0DEB"/>
    <w:rsid w:val="005B1597"/>
    <w:rsid w:val="005B1B64"/>
    <w:rsid w:val="005B1F76"/>
    <w:rsid w:val="005B236E"/>
    <w:rsid w:val="005B273D"/>
    <w:rsid w:val="005B2F61"/>
    <w:rsid w:val="005B340D"/>
    <w:rsid w:val="005B44A6"/>
    <w:rsid w:val="005B47A1"/>
    <w:rsid w:val="005B480D"/>
    <w:rsid w:val="005B4F3A"/>
    <w:rsid w:val="005B4FCF"/>
    <w:rsid w:val="005B5035"/>
    <w:rsid w:val="005B5369"/>
    <w:rsid w:val="005B5C96"/>
    <w:rsid w:val="005B6107"/>
    <w:rsid w:val="005B66F8"/>
    <w:rsid w:val="005B6D2B"/>
    <w:rsid w:val="005B7B70"/>
    <w:rsid w:val="005C0736"/>
    <w:rsid w:val="005C0946"/>
    <w:rsid w:val="005C0A40"/>
    <w:rsid w:val="005C1306"/>
    <w:rsid w:val="005C1C48"/>
    <w:rsid w:val="005C1F8C"/>
    <w:rsid w:val="005C2A10"/>
    <w:rsid w:val="005C2BC5"/>
    <w:rsid w:val="005C2DE1"/>
    <w:rsid w:val="005C3A45"/>
    <w:rsid w:val="005C4144"/>
    <w:rsid w:val="005C4374"/>
    <w:rsid w:val="005C4407"/>
    <w:rsid w:val="005C45AF"/>
    <w:rsid w:val="005C4936"/>
    <w:rsid w:val="005C4D43"/>
    <w:rsid w:val="005C67B3"/>
    <w:rsid w:val="005C6998"/>
    <w:rsid w:val="005C6BF4"/>
    <w:rsid w:val="005C6F33"/>
    <w:rsid w:val="005C743F"/>
    <w:rsid w:val="005C7F62"/>
    <w:rsid w:val="005C7F96"/>
    <w:rsid w:val="005D04D6"/>
    <w:rsid w:val="005D1206"/>
    <w:rsid w:val="005D13C6"/>
    <w:rsid w:val="005D1556"/>
    <w:rsid w:val="005D18A0"/>
    <w:rsid w:val="005D3670"/>
    <w:rsid w:val="005D3763"/>
    <w:rsid w:val="005D48F2"/>
    <w:rsid w:val="005D525F"/>
    <w:rsid w:val="005D5AE5"/>
    <w:rsid w:val="005D5C23"/>
    <w:rsid w:val="005D6170"/>
    <w:rsid w:val="005D63C5"/>
    <w:rsid w:val="005D6794"/>
    <w:rsid w:val="005D6B11"/>
    <w:rsid w:val="005D6BBA"/>
    <w:rsid w:val="005D72E6"/>
    <w:rsid w:val="005D77CC"/>
    <w:rsid w:val="005D787C"/>
    <w:rsid w:val="005E0535"/>
    <w:rsid w:val="005E1667"/>
    <w:rsid w:val="005E170F"/>
    <w:rsid w:val="005E1C79"/>
    <w:rsid w:val="005E3CBD"/>
    <w:rsid w:val="005E3E84"/>
    <w:rsid w:val="005E4143"/>
    <w:rsid w:val="005E4379"/>
    <w:rsid w:val="005E4CAB"/>
    <w:rsid w:val="005E5E4E"/>
    <w:rsid w:val="005E654B"/>
    <w:rsid w:val="005E6CA0"/>
    <w:rsid w:val="005E7962"/>
    <w:rsid w:val="005F162A"/>
    <w:rsid w:val="005F427B"/>
    <w:rsid w:val="005F473B"/>
    <w:rsid w:val="005F4C59"/>
    <w:rsid w:val="005F4D02"/>
    <w:rsid w:val="005F4DC7"/>
    <w:rsid w:val="005F556E"/>
    <w:rsid w:val="005F59D2"/>
    <w:rsid w:val="005F63FA"/>
    <w:rsid w:val="005F685B"/>
    <w:rsid w:val="00600F3A"/>
    <w:rsid w:val="00600F74"/>
    <w:rsid w:val="00600FB1"/>
    <w:rsid w:val="00601509"/>
    <w:rsid w:val="0060281E"/>
    <w:rsid w:val="00602C48"/>
    <w:rsid w:val="006041CA"/>
    <w:rsid w:val="006047CC"/>
    <w:rsid w:val="00604AB7"/>
    <w:rsid w:val="00604F85"/>
    <w:rsid w:val="006054D7"/>
    <w:rsid w:val="00605B4A"/>
    <w:rsid w:val="00605E33"/>
    <w:rsid w:val="00606564"/>
    <w:rsid w:val="006074D4"/>
    <w:rsid w:val="00607AE7"/>
    <w:rsid w:val="006101A2"/>
    <w:rsid w:val="00610692"/>
    <w:rsid w:val="0061120E"/>
    <w:rsid w:val="00611278"/>
    <w:rsid w:val="00612999"/>
    <w:rsid w:val="0061425C"/>
    <w:rsid w:val="006145A9"/>
    <w:rsid w:val="006146AC"/>
    <w:rsid w:val="0061485A"/>
    <w:rsid w:val="0061574D"/>
    <w:rsid w:val="00615BE5"/>
    <w:rsid w:val="00615C6C"/>
    <w:rsid w:val="00615FBC"/>
    <w:rsid w:val="00616F14"/>
    <w:rsid w:val="006174C1"/>
    <w:rsid w:val="0061753E"/>
    <w:rsid w:val="00617645"/>
    <w:rsid w:val="00617D5F"/>
    <w:rsid w:val="006201EE"/>
    <w:rsid w:val="0062024C"/>
    <w:rsid w:val="00620569"/>
    <w:rsid w:val="00620D66"/>
    <w:rsid w:val="00620FB3"/>
    <w:rsid w:val="00620FBC"/>
    <w:rsid w:val="006213B8"/>
    <w:rsid w:val="00621857"/>
    <w:rsid w:val="0062276A"/>
    <w:rsid w:val="006227C9"/>
    <w:rsid w:val="00622D27"/>
    <w:rsid w:val="00622EEF"/>
    <w:rsid w:val="00622FBE"/>
    <w:rsid w:val="00623997"/>
    <w:rsid w:val="00623A86"/>
    <w:rsid w:val="00623A96"/>
    <w:rsid w:val="00623E16"/>
    <w:rsid w:val="00624006"/>
    <w:rsid w:val="00624777"/>
    <w:rsid w:val="006261C8"/>
    <w:rsid w:val="006261FB"/>
    <w:rsid w:val="006271A0"/>
    <w:rsid w:val="00627A64"/>
    <w:rsid w:val="006306E1"/>
    <w:rsid w:val="0063112F"/>
    <w:rsid w:val="0063126B"/>
    <w:rsid w:val="00631DD7"/>
    <w:rsid w:val="00631EC9"/>
    <w:rsid w:val="006324B1"/>
    <w:rsid w:val="00632F54"/>
    <w:rsid w:val="00632FFB"/>
    <w:rsid w:val="00633E7C"/>
    <w:rsid w:val="00634797"/>
    <w:rsid w:val="00634A2E"/>
    <w:rsid w:val="006356F1"/>
    <w:rsid w:val="006375D5"/>
    <w:rsid w:val="00637818"/>
    <w:rsid w:val="00637C0B"/>
    <w:rsid w:val="00637FD2"/>
    <w:rsid w:val="00641FBA"/>
    <w:rsid w:val="0064214B"/>
    <w:rsid w:val="00643BA9"/>
    <w:rsid w:val="00643EFC"/>
    <w:rsid w:val="00644940"/>
    <w:rsid w:val="00644D55"/>
    <w:rsid w:val="006454AD"/>
    <w:rsid w:val="006454D7"/>
    <w:rsid w:val="00645641"/>
    <w:rsid w:val="00645894"/>
    <w:rsid w:val="00645965"/>
    <w:rsid w:val="00646226"/>
    <w:rsid w:val="00646CA8"/>
    <w:rsid w:val="00647796"/>
    <w:rsid w:val="00647C31"/>
    <w:rsid w:val="00650668"/>
    <w:rsid w:val="006508EE"/>
    <w:rsid w:val="00650988"/>
    <w:rsid w:val="006509E2"/>
    <w:rsid w:val="006515D7"/>
    <w:rsid w:val="00651872"/>
    <w:rsid w:val="006519CB"/>
    <w:rsid w:val="00651E60"/>
    <w:rsid w:val="006535F9"/>
    <w:rsid w:val="0065454E"/>
    <w:rsid w:val="00654B45"/>
    <w:rsid w:val="006559B5"/>
    <w:rsid w:val="00655DE8"/>
    <w:rsid w:val="006560B1"/>
    <w:rsid w:val="00656984"/>
    <w:rsid w:val="00656D9F"/>
    <w:rsid w:val="0065769E"/>
    <w:rsid w:val="006608FA"/>
    <w:rsid w:val="00660EBF"/>
    <w:rsid w:val="00660EFC"/>
    <w:rsid w:val="00661F9F"/>
    <w:rsid w:val="00662BB2"/>
    <w:rsid w:val="00662C2A"/>
    <w:rsid w:val="00663019"/>
    <w:rsid w:val="006646FD"/>
    <w:rsid w:val="006652AC"/>
    <w:rsid w:val="00665B56"/>
    <w:rsid w:val="00665E53"/>
    <w:rsid w:val="0066645C"/>
    <w:rsid w:val="0066710D"/>
    <w:rsid w:val="0066724F"/>
    <w:rsid w:val="006674B3"/>
    <w:rsid w:val="0066786E"/>
    <w:rsid w:val="00667AB5"/>
    <w:rsid w:val="00667B27"/>
    <w:rsid w:val="00667C4C"/>
    <w:rsid w:val="0067091B"/>
    <w:rsid w:val="00670B99"/>
    <w:rsid w:val="00671D41"/>
    <w:rsid w:val="00671FE9"/>
    <w:rsid w:val="0067250A"/>
    <w:rsid w:val="0067271E"/>
    <w:rsid w:val="0067273E"/>
    <w:rsid w:val="00672C34"/>
    <w:rsid w:val="00672EB1"/>
    <w:rsid w:val="00673F61"/>
    <w:rsid w:val="006741C2"/>
    <w:rsid w:val="006747F4"/>
    <w:rsid w:val="006749F5"/>
    <w:rsid w:val="00674D5A"/>
    <w:rsid w:val="006759BA"/>
    <w:rsid w:val="00676AE1"/>
    <w:rsid w:val="006771A8"/>
    <w:rsid w:val="00677380"/>
    <w:rsid w:val="00677A7B"/>
    <w:rsid w:val="0068022E"/>
    <w:rsid w:val="006806FD"/>
    <w:rsid w:val="00680DDD"/>
    <w:rsid w:val="006817C8"/>
    <w:rsid w:val="00682113"/>
    <w:rsid w:val="0068213E"/>
    <w:rsid w:val="00683BCF"/>
    <w:rsid w:val="006843EC"/>
    <w:rsid w:val="00684853"/>
    <w:rsid w:val="00684D00"/>
    <w:rsid w:val="00684E26"/>
    <w:rsid w:val="00685184"/>
    <w:rsid w:val="00685C76"/>
    <w:rsid w:val="0068667A"/>
    <w:rsid w:val="00686ED6"/>
    <w:rsid w:val="00686F96"/>
    <w:rsid w:val="00686FA3"/>
    <w:rsid w:val="00687BE9"/>
    <w:rsid w:val="00690AF5"/>
    <w:rsid w:val="00690D4B"/>
    <w:rsid w:val="00691BCB"/>
    <w:rsid w:val="00692BAB"/>
    <w:rsid w:val="00692F62"/>
    <w:rsid w:val="00693153"/>
    <w:rsid w:val="006937D9"/>
    <w:rsid w:val="00693BAD"/>
    <w:rsid w:val="006946D9"/>
    <w:rsid w:val="006949E5"/>
    <w:rsid w:val="00694B52"/>
    <w:rsid w:val="0069548C"/>
    <w:rsid w:val="00696143"/>
    <w:rsid w:val="00696646"/>
    <w:rsid w:val="00696960"/>
    <w:rsid w:val="00696D70"/>
    <w:rsid w:val="00697024"/>
    <w:rsid w:val="00697085"/>
    <w:rsid w:val="00697349"/>
    <w:rsid w:val="00697707"/>
    <w:rsid w:val="006978F1"/>
    <w:rsid w:val="00697A92"/>
    <w:rsid w:val="006A00DB"/>
    <w:rsid w:val="006A0193"/>
    <w:rsid w:val="006A04CF"/>
    <w:rsid w:val="006A12A3"/>
    <w:rsid w:val="006A1695"/>
    <w:rsid w:val="006A1F7F"/>
    <w:rsid w:val="006A2093"/>
    <w:rsid w:val="006A21B3"/>
    <w:rsid w:val="006A3DE2"/>
    <w:rsid w:val="006A4CB6"/>
    <w:rsid w:val="006A5D45"/>
    <w:rsid w:val="006A5E5E"/>
    <w:rsid w:val="006A68E2"/>
    <w:rsid w:val="006A7B16"/>
    <w:rsid w:val="006A7DBB"/>
    <w:rsid w:val="006A7FA2"/>
    <w:rsid w:val="006B02D7"/>
    <w:rsid w:val="006B07D9"/>
    <w:rsid w:val="006B0C2B"/>
    <w:rsid w:val="006B0F5B"/>
    <w:rsid w:val="006B108C"/>
    <w:rsid w:val="006B11A6"/>
    <w:rsid w:val="006B13B5"/>
    <w:rsid w:val="006B142D"/>
    <w:rsid w:val="006B1635"/>
    <w:rsid w:val="006B1DEA"/>
    <w:rsid w:val="006B33F1"/>
    <w:rsid w:val="006B4098"/>
    <w:rsid w:val="006B40DB"/>
    <w:rsid w:val="006B4B35"/>
    <w:rsid w:val="006B500A"/>
    <w:rsid w:val="006B54F6"/>
    <w:rsid w:val="006B5850"/>
    <w:rsid w:val="006B6075"/>
    <w:rsid w:val="006B6259"/>
    <w:rsid w:val="006B6544"/>
    <w:rsid w:val="006C03B7"/>
    <w:rsid w:val="006C131B"/>
    <w:rsid w:val="006C1978"/>
    <w:rsid w:val="006C26AF"/>
    <w:rsid w:val="006C3E36"/>
    <w:rsid w:val="006C4426"/>
    <w:rsid w:val="006C5EE8"/>
    <w:rsid w:val="006C748B"/>
    <w:rsid w:val="006D0166"/>
    <w:rsid w:val="006D0177"/>
    <w:rsid w:val="006D01A6"/>
    <w:rsid w:val="006D15B8"/>
    <w:rsid w:val="006D185C"/>
    <w:rsid w:val="006D2484"/>
    <w:rsid w:val="006D2958"/>
    <w:rsid w:val="006D3E70"/>
    <w:rsid w:val="006D3FB7"/>
    <w:rsid w:val="006D4784"/>
    <w:rsid w:val="006D552D"/>
    <w:rsid w:val="006D572F"/>
    <w:rsid w:val="006D689A"/>
    <w:rsid w:val="006D7B58"/>
    <w:rsid w:val="006D7B68"/>
    <w:rsid w:val="006E0759"/>
    <w:rsid w:val="006E0867"/>
    <w:rsid w:val="006E086C"/>
    <w:rsid w:val="006E094E"/>
    <w:rsid w:val="006E0EC7"/>
    <w:rsid w:val="006E19B1"/>
    <w:rsid w:val="006E3D6C"/>
    <w:rsid w:val="006E47CB"/>
    <w:rsid w:val="006E4CFD"/>
    <w:rsid w:val="006E526B"/>
    <w:rsid w:val="006E547C"/>
    <w:rsid w:val="006E5592"/>
    <w:rsid w:val="006E5C6C"/>
    <w:rsid w:val="006E5CDC"/>
    <w:rsid w:val="006E5CEF"/>
    <w:rsid w:val="006E6227"/>
    <w:rsid w:val="006E66AF"/>
    <w:rsid w:val="006E6B42"/>
    <w:rsid w:val="006E6DDD"/>
    <w:rsid w:val="006E72DF"/>
    <w:rsid w:val="006E730B"/>
    <w:rsid w:val="006F0764"/>
    <w:rsid w:val="006F0E41"/>
    <w:rsid w:val="006F0E59"/>
    <w:rsid w:val="006F113B"/>
    <w:rsid w:val="006F182C"/>
    <w:rsid w:val="006F1A14"/>
    <w:rsid w:val="006F1DEF"/>
    <w:rsid w:val="006F2A4B"/>
    <w:rsid w:val="006F2D4B"/>
    <w:rsid w:val="006F30AA"/>
    <w:rsid w:val="006F3748"/>
    <w:rsid w:val="006F3833"/>
    <w:rsid w:val="006F3E1F"/>
    <w:rsid w:val="006F41FB"/>
    <w:rsid w:val="006F5028"/>
    <w:rsid w:val="006F5078"/>
    <w:rsid w:val="006F508C"/>
    <w:rsid w:val="006F5A27"/>
    <w:rsid w:val="006F5F04"/>
    <w:rsid w:val="006F6243"/>
    <w:rsid w:val="006F68D3"/>
    <w:rsid w:val="006F6BD7"/>
    <w:rsid w:val="006F72D6"/>
    <w:rsid w:val="006F7A70"/>
    <w:rsid w:val="006F7AA4"/>
    <w:rsid w:val="00700616"/>
    <w:rsid w:val="007009CC"/>
    <w:rsid w:val="00700B9E"/>
    <w:rsid w:val="00700DCB"/>
    <w:rsid w:val="00701772"/>
    <w:rsid w:val="00701C0F"/>
    <w:rsid w:val="00701D2C"/>
    <w:rsid w:val="00702D42"/>
    <w:rsid w:val="00702DD7"/>
    <w:rsid w:val="00703A5E"/>
    <w:rsid w:val="00703DC4"/>
    <w:rsid w:val="00704434"/>
    <w:rsid w:val="00704891"/>
    <w:rsid w:val="0070490B"/>
    <w:rsid w:val="007053A7"/>
    <w:rsid w:val="00705511"/>
    <w:rsid w:val="0070580A"/>
    <w:rsid w:val="00706D8B"/>
    <w:rsid w:val="00706EBA"/>
    <w:rsid w:val="00707499"/>
    <w:rsid w:val="007078BC"/>
    <w:rsid w:val="00710507"/>
    <w:rsid w:val="0071173E"/>
    <w:rsid w:val="00711E99"/>
    <w:rsid w:val="00711F09"/>
    <w:rsid w:val="007120E7"/>
    <w:rsid w:val="00712341"/>
    <w:rsid w:val="007127C4"/>
    <w:rsid w:val="00713463"/>
    <w:rsid w:val="00713A5C"/>
    <w:rsid w:val="00713E3F"/>
    <w:rsid w:val="00713E7A"/>
    <w:rsid w:val="00714469"/>
    <w:rsid w:val="00714A00"/>
    <w:rsid w:val="00714E00"/>
    <w:rsid w:val="007163F8"/>
    <w:rsid w:val="00716969"/>
    <w:rsid w:val="007205AF"/>
    <w:rsid w:val="00720C2A"/>
    <w:rsid w:val="00721324"/>
    <w:rsid w:val="00722365"/>
    <w:rsid w:val="00722B86"/>
    <w:rsid w:val="00723147"/>
    <w:rsid w:val="007234D3"/>
    <w:rsid w:val="0072369B"/>
    <w:rsid w:val="0072386F"/>
    <w:rsid w:val="00723C84"/>
    <w:rsid w:val="00725356"/>
    <w:rsid w:val="0072547D"/>
    <w:rsid w:val="007257A3"/>
    <w:rsid w:val="0072683B"/>
    <w:rsid w:val="00726A05"/>
    <w:rsid w:val="00726F0D"/>
    <w:rsid w:val="007272D4"/>
    <w:rsid w:val="00727476"/>
    <w:rsid w:val="00730A6B"/>
    <w:rsid w:val="00730EE7"/>
    <w:rsid w:val="007310C7"/>
    <w:rsid w:val="00731242"/>
    <w:rsid w:val="00732BC9"/>
    <w:rsid w:val="007332C2"/>
    <w:rsid w:val="00733C5E"/>
    <w:rsid w:val="00733D03"/>
    <w:rsid w:val="00734077"/>
    <w:rsid w:val="007360E9"/>
    <w:rsid w:val="007373A6"/>
    <w:rsid w:val="00737877"/>
    <w:rsid w:val="00737A81"/>
    <w:rsid w:val="0074006D"/>
    <w:rsid w:val="00741A42"/>
    <w:rsid w:val="00741FC9"/>
    <w:rsid w:val="00742572"/>
    <w:rsid w:val="00742890"/>
    <w:rsid w:val="0074312E"/>
    <w:rsid w:val="00743453"/>
    <w:rsid w:val="00744028"/>
    <w:rsid w:val="00744F8F"/>
    <w:rsid w:val="00745339"/>
    <w:rsid w:val="007453B7"/>
    <w:rsid w:val="00745473"/>
    <w:rsid w:val="00746685"/>
    <w:rsid w:val="00746714"/>
    <w:rsid w:val="00747B62"/>
    <w:rsid w:val="007503A0"/>
    <w:rsid w:val="00751467"/>
    <w:rsid w:val="007514BB"/>
    <w:rsid w:val="00751D57"/>
    <w:rsid w:val="00752781"/>
    <w:rsid w:val="007534CD"/>
    <w:rsid w:val="0075383D"/>
    <w:rsid w:val="00753962"/>
    <w:rsid w:val="00753C10"/>
    <w:rsid w:val="00754265"/>
    <w:rsid w:val="00754A44"/>
    <w:rsid w:val="00754EF2"/>
    <w:rsid w:val="007550A0"/>
    <w:rsid w:val="00755350"/>
    <w:rsid w:val="007564B7"/>
    <w:rsid w:val="0075696A"/>
    <w:rsid w:val="00756AF9"/>
    <w:rsid w:val="00756BDF"/>
    <w:rsid w:val="00756CA3"/>
    <w:rsid w:val="00756DFF"/>
    <w:rsid w:val="007572A2"/>
    <w:rsid w:val="00757DD2"/>
    <w:rsid w:val="007604B2"/>
    <w:rsid w:val="007609AE"/>
    <w:rsid w:val="00760F14"/>
    <w:rsid w:val="0076122E"/>
    <w:rsid w:val="00761A0C"/>
    <w:rsid w:val="00761B0D"/>
    <w:rsid w:val="00761C97"/>
    <w:rsid w:val="00762583"/>
    <w:rsid w:val="00762B78"/>
    <w:rsid w:val="00762C0B"/>
    <w:rsid w:val="00763FB4"/>
    <w:rsid w:val="00764422"/>
    <w:rsid w:val="00764EA6"/>
    <w:rsid w:val="007660DC"/>
    <w:rsid w:val="0076629D"/>
    <w:rsid w:val="007669C0"/>
    <w:rsid w:val="00766F2F"/>
    <w:rsid w:val="00766FCD"/>
    <w:rsid w:val="00767338"/>
    <w:rsid w:val="00767407"/>
    <w:rsid w:val="0076765D"/>
    <w:rsid w:val="00767E4D"/>
    <w:rsid w:val="007700FE"/>
    <w:rsid w:val="0077046D"/>
    <w:rsid w:val="0077092A"/>
    <w:rsid w:val="00770BB1"/>
    <w:rsid w:val="00770E91"/>
    <w:rsid w:val="00770ED5"/>
    <w:rsid w:val="00771332"/>
    <w:rsid w:val="00771AF7"/>
    <w:rsid w:val="00771F77"/>
    <w:rsid w:val="007720B5"/>
    <w:rsid w:val="007725A3"/>
    <w:rsid w:val="00772CD3"/>
    <w:rsid w:val="00773575"/>
    <w:rsid w:val="00774E5B"/>
    <w:rsid w:val="00774F32"/>
    <w:rsid w:val="007763C8"/>
    <w:rsid w:val="00776928"/>
    <w:rsid w:val="0078029C"/>
    <w:rsid w:val="00780411"/>
    <w:rsid w:val="007807BC"/>
    <w:rsid w:val="007808AD"/>
    <w:rsid w:val="00781001"/>
    <w:rsid w:val="00781060"/>
    <w:rsid w:val="00781B32"/>
    <w:rsid w:val="00781FE7"/>
    <w:rsid w:val="007824EB"/>
    <w:rsid w:val="00782B9D"/>
    <w:rsid w:val="00783451"/>
    <w:rsid w:val="0078381A"/>
    <w:rsid w:val="00783A0E"/>
    <w:rsid w:val="00783A28"/>
    <w:rsid w:val="00783D24"/>
    <w:rsid w:val="00783EC4"/>
    <w:rsid w:val="00783EDF"/>
    <w:rsid w:val="0078437C"/>
    <w:rsid w:val="007847F2"/>
    <w:rsid w:val="00784A67"/>
    <w:rsid w:val="00784E8F"/>
    <w:rsid w:val="00785211"/>
    <w:rsid w:val="0078547C"/>
    <w:rsid w:val="00785BAE"/>
    <w:rsid w:val="00785EFC"/>
    <w:rsid w:val="007865CB"/>
    <w:rsid w:val="0078699C"/>
    <w:rsid w:val="00787206"/>
    <w:rsid w:val="007873D0"/>
    <w:rsid w:val="0078777E"/>
    <w:rsid w:val="00787A7E"/>
    <w:rsid w:val="007903E0"/>
    <w:rsid w:val="007908E5"/>
    <w:rsid w:val="00790A72"/>
    <w:rsid w:val="00790BAE"/>
    <w:rsid w:val="00790E32"/>
    <w:rsid w:val="00790F95"/>
    <w:rsid w:val="0079102A"/>
    <w:rsid w:val="007921C1"/>
    <w:rsid w:val="00792351"/>
    <w:rsid w:val="007925C9"/>
    <w:rsid w:val="00792D99"/>
    <w:rsid w:val="00792DAB"/>
    <w:rsid w:val="007936D5"/>
    <w:rsid w:val="007951E0"/>
    <w:rsid w:val="00795ED8"/>
    <w:rsid w:val="007960DE"/>
    <w:rsid w:val="00796FAF"/>
    <w:rsid w:val="007977BE"/>
    <w:rsid w:val="007A0DC4"/>
    <w:rsid w:val="007A2EF9"/>
    <w:rsid w:val="007A356E"/>
    <w:rsid w:val="007A39BC"/>
    <w:rsid w:val="007A3A4C"/>
    <w:rsid w:val="007A3F19"/>
    <w:rsid w:val="007A40E6"/>
    <w:rsid w:val="007A435B"/>
    <w:rsid w:val="007A490F"/>
    <w:rsid w:val="007A4C99"/>
    <w:rsid w:val="007A5025"/>
    <w:rsid w:val="007A5642"/>
    <w:rsid w:val="007A5749"/>
    <w:rsid w:val="007A5800"/>
    <w:rsid w:val="007A5CAC"/>
    <w:rsid w:val="007A684E"/>
    <w:rsid w:val="007A6B24"/>
    <w:rsid w:val="007A763A"/>
    <w:rsid w:val="007B03B6"/>
    <w:rsid w:val="007B069C"/>
    <w:rsid w:val="007B0E54"/>
    <w:rsid w:val="007B3E97"/>
    <w:rsid w:val="007B3F28"/>
    <w:rsid w:val="007B423D"/>
    <w:rsid w:val="007B4373"/>
    <w:rsid w:val="007B4593"/>
    <w:rsid w:val="007B4654"/>
    <w:rsid w:val="007B476C"/>
    <w:rsid w:val="007B5ABF"/>
    <w:rsid w:val="007B5C63"/>
    <w:rsid w:val="007B5D3C"/>
    <w:rsid w:val="007B5F16"/>
    <w:rsid w:val="007B61A1"/>
    <w:rsid w:val="007B70E1"/>
    <w:rsid w:val="007B7A48"/>
    <w:rsid w:val="007C0097"/>
    <w:rsid w:val="007C051A"/>
    <w:rsid w:val="007C0699"/>
    <w:rsid w:val="007C08F7"/>
    <w:rsid w:val="007C0A48"/>
    <w:rsid w:val="007C142A"/>
    <w:rsid w:val="007C1B73"/>
    <w:rsid w:val="007C37C2"/>
    <w:rsid w:val="007C432D"/>
    <w:rsid w:val="007C4E26"/>
    <w:rsid w:val="007C4F9B"/>
    <w:rsid w:val="007C4FAF"/>
    <w:rsid w:val="007C5B90"/>
    <w:rsid w:val="007C5F66"/>
    <w:rsid w:val="007C65B4"/>
    <w:rsid w:val="007C6F0F"/>
    <w:rsid w:val="007C7E48"/>
    <w:rsid w:val="007D02F2"/>
    <w:rsid w:val="007D03E7"/>
    <w:rsid w:val="007D0792"/>
    <w:rsid w:val="007D11AE"/>
    <w:rsid w:val="007D11C3"/>
    <w:rsid w:val="007D1C94"/>
    <w:rsid w:val="007D2008"/>
    <w:rsid w:val="007D24F5"/>
    <w:rsid w:val="007D2535"/>
    <w:rsid w:val="007D3296"/>
    <w:rsid w:val="007D431E"/>
    <w:rsid w:val="007D443E"/>
    <w:rsid w:val="007D456B"/>
    <w:rsid w:val="007D66E1"/>
    <w:rsid w:val="007D6CF2"/>
    <w:rsid w:val="007D780C"/>
    <w:rsid w:val="007E0001"/>
    <w:rsid w:val="007E06E5"/>
    <w:rsid w:val="007E1064"/>
    <w:rsid w:val="007E1070"/>
    <w:rsid w:val="007E1255"/>
    <w:rsid w:val="007E2195"/>
    <w:rsid w:val="007E2BB6"/>
    <w:rsid w:val="007E394B"/>
    <w:rsid w:val="007E3E3B"/>
    <w:rsid w:val="007E4192"/>
    <w:rsid w:val="007E4388"/>
    <w:rsid w:val="007E4881"/>
    <w:rsid w:val="007E4BD0"/>
    <w:rsid w:val="007E4C51"/>
    <w:rsid w:val="007E51AD"/>
    <w:rsid w:val="007E591D"/>
    <w:rsid w:val="007E5E24"/>
    <w:rsid w:val="007E5E6F"/>
    <w:rsid w:val="007E6A39"/>
    <w:rsid w:val="007E70BF"/>
    <w:rsid w:val="007E74D1"/>
    <w:rsid w:val="007E7556"/>
    <w:rsid w:val="007E77CB"/>
    <w:rsid w:val="007E7C0F"/>
    <w:rsid w:val="007F00CB"/>
    <w:rsid w:val="007F0151"/>
    <w:rsid w:val="007F04E0"/>
    <w:rsid w:val="007F07D6"/>
    <w:rsid w:val="007F0834"/>
    <w:rsid w:val="007F1117"/>
    <w:rsid w:val="007F113E"/>
    <w:rsid w:val="007F11B1"/>
    <w:rsid w:val="007F2144"/>
    <w:rsid w:val="007F2853"/>
    <w:rsid w:val="007F296A"/>
    <w:rsid w:val="007F2BEE"/>
    <w:rsid w:val="007F2D1E"/>
    <w:rsid w:val="007F2F48"/>
    <w:rsid w:val="007F3098"/>
    <w:rsid w:val="007F30D8"/>
    <w:rsid w:val="007F4231"/>
    <w:rsid w:val="007F49C0"/>
    <w:rsid w:val="007F4FD0"/>
    <w:rsid w:val="007F639E"/>
    <w:rsid w:val="007F641E"/>
    <w:rsid w:val="007F73B3"/>
    <w:rsid w:val="007F73C1"/>
    <w:rsid w:val="007F7602"/>
    <w:rsid w:val="008000D0"/>
    <w:rsid w:val="00801E40"/>
    <w:rsid w:val="0080216C"/>
    <w:rsid w:val="00802702"/>
    <w:rsid w:val="0080283D"/>
    <w:rsid w:val="0080286C"/>
    <w:rsid w:val="008031FE"/>
    <w:rsid w:val="00803295"/>
    <w:rsid w:val="00803422"/>
    <w:rsid w:val="00803948"/>
    <w:rsid w:val="008040D0"/>
    <w:rsid w:val="0080475E"/>
    <w:rsid w:val="00804BC1"/>
    <w:rsid w:val="00804F05"/>
    <w:rsid w:val="0080507D"/>
    <w:rsid w:val="0080541F"/>
    <w:rsid w:val="008059F1"/>
    <w:rsid w:val="00805EDA"/>
    <w:rsid w:val="008064F3"/>
    <w:rsid w:val="00807067"/>
    <w:rsid w:val="00807BEC"/>
    <w:rsid w:val="008101D8"/>
    <w:rsid w:val="00810502"/>
    <w:rsid w:val="00810E74"/>
    <w:rsid w:val="008111CC"/>
    <w:rsid w:val="00811248"/>
    <w:rsid w:val="008112EA"/>
    <w:rsid w:val="00813349"/>
    <w:rsid w:val="00813423"/>
    <w:rsid w:val="00814665"/>
    <w:rsid w:val="008158B1"/>
    <w:rsid w:val="008159B8"/>
    <w:rsid w:val="00815A27"/>
    <w:rsid w:val="00815F9C"/>
    <w:rsid w:val="00816113"/>
    <w:rsid w:val="008164EE"/>
    <w:rsid w:val="0081772E"/>
    <w:rsid w:val="00820860"/>
    <w:rsid w:val="00820A9B"/>
    <w:rsid w:val="00820AB7"/>
    <w:rsid w:val="00820FFA"/>
    <w:rsid w:val="00822A53"/>
    <w:rsid w:val="00823062"/>
    <w:rsid w:val="008234A7"/>
    <w:rsid w:val="0082568D"/>
    <w:rsid w:val="00826287"/>
    <w:rsid w:val="008262CE"/>
    <w:rsid w:val="00826ECF"/>
    <w:rsid w:val="00826F99"/>
    <w:rsid w:val="008277B4"/>
    <w:rsid w:val="0083011B"/>
    <w:rsid w:val="00830474"/>
    <w:rsid w:val="00830801"/>
    <w:rsid w:val="0083096D"/>
    <w:rsid w:val="008310ED"/>
    <w:rsid w:val="008310F5"/>
    <w:rsid w:val="0083233F"/>
    <w:rsid w:val="008328A6"/>
    <w:rsid w:val="00832A9C"/>
    <w:rsid w:val="00832B5C"/>
    <w:rsid w:val="00833DC3"/>
    <w:rsid w:val="00833EEF"/>
    <w:rsid w:val="00834230"/>
    <w:rsid w:val="00835DA7"/>
    <w:rsid w:val="00835F4C"/>
    <w:rsid w:val="00836C44"/>
    <w:rsid w:val="0083702A"/>
    <w:rsid w:val="0083722B"/>
    <w:rsid w:val="0083755A"/>
    <w:rsid w:val="00837571"/>
    <w:rsid w:val="0084066C"/>
    <w:rsid w:val="00840DC1"/>
    <w:rsid w:val="00840EC9"/>
    <w:rsid w:val="0084100F"/>
    <w:rsid w:val="00841898"/>
    <w:rsid w:val="00842E1F"/>
    <w:rsid w:val="00843791"/>
    <w:rsid w:val="008437C1"/>
    <w:rsid w:val="008452DB"/>
    <w:rsid w:val="00845365"/>
    <w:rsid w:val="00845376"/>
    <w:rsid w:val="00845C02"/>
    <w:rsid w:val="0084620C"/>
    <w:rsid w:val="00846293"/>
    <w:rsid w:val="00847457"/>
    <w:rsid w:val="00847B0B"/>
    <w:rsid w:val="00847C23"/>
    <w:rsid w:val="00847C62"/>
    <w:rsid w:val="00847FE6"/>
    <w:rsid w:val="0085053E"/>
    <w:rsid w:val="008506BC"/>
    <w:rsid w:val="008506E0"/>
    <w:rsid w:val="00850E48"/>
    <w:rsid w:val="00850E5F"/>
    <w:rsid w:val="00851378"/>
    <w:rsid w:val="00852715"/>
    <w:rsid w:val="0085302E"/>
    <w:rsid w:val="00853768"/>
    <w:rsid w:val="00853A76"/>
    <w:rsid w:val="00854457"/>
    <w:rsid w:val="00854728"/>
    <w:rsid w:val="00854D54"/>
    <w:rsid w:val="00855FC8"/>
    <w:rsid w:val="008564B0"/>
    <w:rsid w:val="008577C4"/>
    <w:rsid w:val="008603DE"/>
    <w:rsid w:val="008606FF"/>
    <w:rsid w:val="00860840"/>
    <w:rsid w:val="00860D8B"/>
    <w:rsid w:val="00860F96"/>
    <w:rsid w:val="00861801"/>
    <w:rsid w:val="008618F0"/>
    <w:rsid w:val="00861AC0"/>
    <w:rsid w:val="00861EF0"/>
    <w:rsid w:val="008623D7"/>
    <w:rsid w:val="008624D3"/>
    <w:rsid w:val="00862B9F"/>
    <w:rsid w:val="00863044"/>
    <w:rsid w:val="00863152"/>
    <w:rsid w:val="008637CA"/>
    <w:rsid w:val="008651A7"/>
    <w:rsid w:val="00865865"/>
    <w:rsid w:val="00865A26"/>
    <w:rsid w:val="00865AF0"/>
    <w:rsid w:val="00866143"/>
    <w:rsid w:val="008664C0"/>
    <w:rsid w:val="00866991"/>
    <w:rsid w:val="008674FF"/>
    <w:rsid w:val="00867F94"/>
    <w:rsid w:val="00871E50"/>
    <w:rsid w:val="0087302C"/>
    <w:rsid w:val="0087342E"/>
    <w:rsid w:val="0087355B"/>
    <w:rsid w:val="008737ED"/>
    <w:rsid w:val="008741E7"/>
    <w:rsid w:val="00874329"/>
    <w:rsid w:val="00874456"/>
    <w:rsid w:val="008747FD"/>
    <w:rsid w:val="00874CDE"/>
    <w:rsid w:val="008752A2"/>
    <w:rsid w:val="00875538"/>
    <w:rsid w:val="00875821"/>
    <w:rsid w:val="00877000"/>
    <w:rsid w:val="00877375"/>
    <w:rsid w:val="00880795"/>
    <w:rsid w:val="00880E9A"/>
    <w:rsid w:val="008811B2"/>
    <w:rsid w:val="00881860"/>
    <w:rsid w:val="00881B75"/>
    <w:rsid w:val="0088263E"/>
    <w:rsid w:val="00883630"/>
    <w:rsid w:val="00883709"/>
    <w:rsid w:val="00884A2A"/>
    <w:rsid w:val="00884C1D"/>
    <w:rsid w:val="00884C40"/>
    <w:rsid w:val="00884D48"/>
    <w:rsid w:val="00885810"/>
    <w:rsid w:val="008858A5"/>
    <w:rsid w:val="00885A8E"/>
    <w:rsid w:val="00885C6C"/>
    <w:rsid w:val="0088670D"/>
    <w:rsid w:val="00886A27"/>
    <w:rsid w:val="00886A48"/>
    <w:rsid w:val="00886FFF"/>
    <w:rsid w:val="008871F4"/>
    <w:rsid w:val="00887A67"/>
    <w:rsid w:val="00891236"/>
    <w:rsid w:val="00891683"/>
    <w:rsid w:val="00891799"/>
    <w:rsid w:val="00891AFE"/>
    <w:rsid w:val="00891D8E"/>
    <w:rsid w:val="008925B4"/>
    <w:rsid w:val="00892B5A"/>
    <w:rsid w:val="008934F2"/>
    <w:rsid w:val="0089375F"/>
    <w:rsid w:val="00894B77"/>
    <w:rsid w:val="00895737"/>
    <w:rsid w:val="00895E16"/>
    <w:rsid w:val="008963E5"/>
    <w:rsid w:val="00896663"/>
    <w:rsid w:val="008966EE"/>
    <w:rsid w:val="00896BFF"/>
    <w:rsid w:val="00896D83"/>
    <w:rsid w:val="008A01E0"/>
    <w:rsid w:val="008A0242"/>
    <w:rsid w:val="008A03F6"/>
    <w:rsid w:val="008A09BA"/>
    <w:rsid w:val="008A0D45"/>
    <w:rsid w:val="008A1801"/>
    <w:rsid w:val="008A29C6"/>
    <w:rsid w:val="008A3594"/>
    <w:rsid w:val="008A37FA"/>
    <w:rsid w:val="008A3FE6"/>
    <w:rsid w:val="008A400D"/>
    <w:rsid w:val="008A4318"/>
    <w:rsid w:val="008A485D"/>
    <w:rsid w:val="008A4B32"/>
    <w:rsid w:val="008A5625"/>
    <w:rsid w:val="008A5B73"/>
    <w:rsid w:val="008A5EE9"/>
    <w:rsid w:val="008A6065"/>
    <w:rsid w:val="008A619F"/>
    <w:rsid w:val="008A654F"/>
    <w:rsid w:val="008A697C"/>
    <w:rsid w:val="008A6B67"/>
    <w:rsid w:val="008A6CA4"/>
    <w:rsid w:val="008A700F"/>
    <w:rsid w:val="008B0575"/>
    <w:rsid w:val="008B0A0F"/>
    <w:rsid w:val="008B0EBA"/>
    <w:rsid w:val="008B1260"/>
    <w:rsid w:val="008B1C12"/>
    <w:rsid w:val="008B24FE"/>
    <w:rsid w:val="008B4BF4"/>
    <w:rsid w:val="008B6681"/>
    <w:rsid w:val="008B6F94"/>
    <w:rsid w:val="008B7217"/>
    <w:rsid w:val="008C036D"/>
    <w:rsid w:val="008C0474"/>
    <w:rsid w:val="008C0C82"/>
    <w:rsid w:val="008C1897"/>
    <w:rsid w:val="008C2123"/>
    <w:rsid w:val="008C2378"/>
    <w:rsid w:val="008C2549"/>
    <w:rsid w:val="008C26D0"/>
    <w:rsid w:val="008C4139"/>
    <w:rsid w:val="008C427F"/>
    <w:rsid w:val="008C4B10"/>
    <w:rsid w:val="008C4D65"/>
    <w:rsid w:val="008C58CD"/>
    <w:rsid w:val="008C6648"/>
    <w:rsid w:val="008C6E86"/>
    <w:rsid w:val="008C7C99"/>
    <w:rsid w:val="008D18AC"/>
    <w:rsid w:val="008D24BC"/>
    <w:rsid w:val="008D34EA"/>
    <w:rsid w:val="008D36AA"/>
    <w:rsid w:val="008D3DAF"/>
    <w:rsid w:val="008D4042"/>
    <w:rsid w:val="008D443B"/>
    <w:rsid w:val="008D4B95"/>
    <w:rsid w:val="008D4D78"/>
    <w:rsid w:val="008D5BF9"/>
    <w:rsid w:val="008D622E"/>
    <w:rsid w:val="008D67DF"/>
    <w:rsid w:val="008D6CD2"/>
    <w:rsid w:val="008D6FED"/>
    <w:rsid w:val="008D70F5"/>
    <w:rsid w:val="008D7849"/>
    <w:rsid w:val="008D7A63"/>
    <w:rsid w:val="008E0385"/>
    <w:rsid w:val="008E06A5"/>
    <w:rsid w:val="008E06DF"/>
    <w:rsid w:val="008E08A0"/>
    <w:rsid w:val="008E0EC7"/>
    <w:rsid w:val="008E1834"/>
    <w:rsid w:val="008E1AAD"/>
    <w:rsid w:val="008E2766"/>
    <w:rsid w:val="008E2D02"/>
    <w:rsid w:val="008E3055"/>
    <w:rsid w:val="008E3579"/>
    <w:rsid w:val="008E3636"/>
    <w:rsid w:val="008E394F"/>
    <w:rsid w:val="008E4158"/>
    <w:rsid w:val="008E497E"/>
    <w:rsid w:val="008E4D04"/>
    <w:rsid w:val="008E4E9F"/>
    <w:rsid w:val="008E5277"/>
    <w:rsid w:val="008E555F"/>
    <w:rsid w:val="008E5CBF"/>
    <w:rsid w:val="008E625B"/>
    <w:rsid w:val="008E6B25"/>
    <w:rsid w:val="008E730B"/>
    <w:rsid w:val="008E788F"/>
    <w:rsid w:val="008F0749"/>
    <w:rsid w:val="008F0841"/>
    <w:rsid w:val="008F0A46"/>
    <w:rsid w:val="008F1B3F"/>
    <w:rsid w:val="008F1F82"/>
    <w:rsid w:val="008F2C63"/>
    <w:rsid w:val="008F2CCC"/>
    <w:rsid w:val="008F3657"/>
    <w:rsid w:val="008F38AC"/>
    <w:rsid w:val="008F43EB"/>
    <w:rsid w:val="008F45D7"/>
    <w:rsid w:val="008F4998"/>
    <w:rsid w:val="008F5739"/>
    <w:rsid w:val="008F5BE7"/>
    <w:rsid w:val="008F65D1"/>
    <w:rsid w:val="008F73D2"/>
    <w:rsid w:val="008F7D63"/>
    <w:rsid w:val="008F7D83"/>
    <w:rsid w:val="008F7EA2"/>
    <w:rsid w:val="0090016B"/>
    <w:rsid w:val="00900498"/>
    <w:rsid w:val="009008F4"/>
    <w:rsid w:val="00900E79"/>
    <w:rsid w:val="00901493"/>
    <w:rsid w:val="009017EE"/>
    <w:rsid w:val="00901972"/>
    <w:rsid w:val="00901B4D"/>
    <w:rsid w:val="009020A6"/>
    <w:rsid w:val="00902291"/>
    <w:rsid w:val="00902682"/>
    <w:rsid w:val="00902B18"/>
    <w:rsid w:val="00902C38"/>
    <w:rsid w:val="00902D69"/>
    <w:rsid w:val="0090321E"/>
    <w:rsid w:val="0090487B"/>
    <w:rsid w:val="009052F1"/>
    <w:rsid w:val="009054D9"/>
    <w:rsid w:val="0090660C"/>
    <w:rsid w:val="00906691"/>
    <w:rsid w:val="00906DDF"/>
    <w:rsid w:val="0090719C"/>
    <w:rsid w:val="00910F5F"/>
    <w:rsid w:val="0091132A"/>
    <w:rsid w:val="00912411"/>
    <w:rsid w:val="00913C34"/>
    <w:rsid w:val="00913FBB"/>
    <w:rsid w:val="00914EEC"/>
    <w:rsid w:val="009165E4"/>
    <w:rsid w:val="00917427"/>
    <w:rsid w:val="00917663"/>
    <w:rsid w:val="00917C1B"/>
    <w:rsid w:val="009200ED"/>
    <w:rsid w:val="00920160"/>
    <w:rsid w:val="0092129D"/>
    <w:rsid w:val="0092191E"/>
    <w:rsid w:val="0092203B"/>
    <w:rsid w:val="0092241A"/>
    <w:rsid w:val="00922D92"/>
    <w:rsid w:val="0092324B"/>
    <w:rsid w:val="009232A5"/>
    <w:rsid w:val="009246F6"/>
    <w:rsid w:val="0092483E"/>
    <w:rsid w:val="0092486A"/>
    <w:rsid w:val="0092532B"/>
    <w:rsid w:val="00925591"/>
    <w:rsid w:val="0092595E"/>
    <w:rsid w:val="00927EA6"/>
    <w:rsid w:val="00927FE1"/>
    <w:rsid w:val="00930064"/>
    <w:rsid w:val="00930B6B"/>
    <w:rsid w:val="00931E7C"/>
    <w:rsid w:val="00932479"/>
    <w:rsid w:val="00932D6C"/>
    <w:rsid w:val="009341BA"/>
    <w:rsid w:val="00934503"/>
    <w:rsid w:val="00934A46"/>
    <w:rsid w:val="00934B17"/>
    <w:rsid w:val="009351EA"/>
    <w:rsid w:val="00935305"/>
    <w:rsid w:val="00936067"/>
    <w:rsid w:val="0093667F"/>
    <w:rsid w:val="00936993"/>
    <w:rsid w:val="00937238"/>
    <w:rsid w:val="00937F09"/>
    <w:rsid w:val="00940279"/>
    <w:rsid w:val="009402FC"/>
    <w:rsid w:val="00940937"/>
    <w:rsid w:val="00940E4E"/>
    <w:rsid w:val="00941108"/>
    <w:rsid w:val="0094209C"/>
    <w:rsid w:val="0094271E"/>
    <w:rsid w:val="00942997"/>
    <w:rsid w:val="00944146"/>
    <w:rsid w:val="00944751"/>
    <w:rsid w:val="00944CEE"/>
    <w:rsid w:val="00945320"/>
    <w:rsid w:val="00945CBE"/>
    <w:rsid w:val="009461E3"/>
    <w:rsid w:val="009464B5"/>
    <w:rsid w:val="0094713E"/>
    <w:rsid w:val="00947A05"/>
    <w:rsid w:val="00947E94"/>
    <w:rsid w:val="0095045F"/>
    <w:rsid w:val="00951ABC"/>
    <w:rsid w:val="00952F20"/>
    <w:rsid w:val="009531B8"/>
    <w:rsid w:val="009535BE"/>
    <w:rsid w:val="00953B73"/>
    <w:rsid w:val="00954063"/>
    <w:rsid w:val="00954746"/>
    <w:rsid w:val="00954F00"/>
    <w:rsid w:val="00955306"/>
    <w:rsid w:val="00955977"/>
    <w:rsid w:val="00955FFF"/>
    <w:rsid w:val="00956BBE"/>
    <w:rsid w:val="00960B2C"/>
    <w:rsid w:val="00960B69"/>
    <w:rsid w:val="00960D90"/>
    <w:rsid w:val="0096146C"/>
    <w:rsid w:val="0096183B"/>
    <w:rsid w:val="00961990"/>
    <w:rsid w:val="009626E4"/>
    <w:rsid w:val="0096275E"/>
    <w:rsid w:val="00962825"/>
    <w:rsid w:val="00962DBF"/>
    <w:rsid w:val="00964444"/>
    <w:rsid w:val="00964644"/>
    <w:rsid w:val="0096468D"/>
    <w:rsid w:val="009647DF"/>
    <w:rsid w:val="00964D8E"/>
    <w:rsid w:val="0096515A"/>
    <w:rsid w:val="0096543B"/>
    <w:rsid w:val="00965984"/>
    <w:rsid w:val="00965DBA"/>
    <w:rsid w:val="00965FE2"/>
    <w:rsid w:val="009663FB"/>
    <w:rsid w:val="00966BC2"/>
    <w:rsid w:val="009671FD"/>
    <w:rsid w:val="0096731B"/>
    <w:rsid w:val="00967541"/>
    <w:rsid w:val="00967877"/>
    <w:rsid w:val="00967C31"/>
    <w:rsid w:val="00970033"/>
    <w:rsid w:val="009701C9"/>
    <w:rsid w:val="00970552"/>
    <w:rsid w:val="00970725"/>
    <w:rsid w:val="00970E47"/>
    <w:rsid w:val="00971882"/>
    <w:rsid w:val="00972457"/>
    <w:rsid w:val="00972A5F"/>
    <w:rsid w:val="009732C5"/>
    <w:rsid w:val="00973D6D"/>
    <w:rsid w:val="00973E5B"/>
    <w:rsid w:val="009743AE"/>
    <w:rsid w:val="00974D45"/>
    <w:rsid w:val="009757B3"/>
    <w:rsid w:val="009760A5"/>
    <w:rsid w:val="00976A7B"/>
    <w:rsid w:val="00976C85"/>
    <w:rsid w:val="00976FAC"/>
    <w:rsid w:val="0097739E"/>
    <w:rsid w:val="00977D73"/>
    <w:rsid w:val="0098088F"/>
    <w:rsid w:val="00980FD6"/>
    <w:rsid w:val="00981088"/>
    <w:rsid w:val="009815BB"/>
    <w:rsid w:val="00981E0F"/>
    <w:rsid w:val="00982197"/>
    <w:rsid w:val="00982C4D"/>
    <w:rsid w:val="0098339E"/>
    <w:rsid w:val="009838B5"/>
    <w:rsid w:val="00983EC9"/>
    <w:rsid w:val="009842AE"/>
    <w:rsid w:val="00986073"/>
    <w:rsid w:val="00986304"/>
    <w:rsid w:val="00987EF8"/>
    <w:rsid w:val="00990679"/>
    <w:rsid w:val="00990700"/>
    <w:rsid w:val="00990A0C"/>
    <w:rsid w:val="00990AF3"/>
    <w:rsid w:val="00991717"/>
    <w:rsid w:val="009919D2"/>
    <w:rsid w:val="009928F2"/>
    <w:rsid w:val="00994E56"/>
    <w:rsid w:val="00995063"/>
    <w:rsid w:val="00995443"/>
    <w:rsid w:val="00995490"/>
    <w:rsid w:val="009957D9"/>
    <w:rsid w:val="00995CF3"/>
    <w:rsid w:val="00995D5D"/>
    <w:rsid w:val="00995E7D"/>
    <w:rsid w:val="0099751D"/>
    <w:rsid w:val="00997709"/>
    <w:rsid w:val="00997D11"/>
    <w:rsid w:val="009A0105"/>
    <w:rsid w:val="009A0159"/>
    <w:rsid w:val="009A05BC"/>
    <w:rsid w:val="009A0983"/>
    <w:rsid w:val="009A0E79"/>
    <w:rsid w:val="009A1D78"/>
    <w:rsid w:val="009A22F3"/>
    <w:rsid w:val="009A243D"/>
    <w:rsid w:val="009A2EF3"/>
    <w:rsid w:val="009A36EC"/>
    <w:rsid w:val="009A4505"/>
    <w:rsid w:val="009A4B41"/>
    <w:rsid w:val="009A52E4"/>
    <w:rsid w:val="009A5D3A"/>
    <w:rsid w:val="009A605E"/>
    <w:rsid w:val="009A74E8"/>
    <w:rsid w:val="009A792E"/>
    <w:rsid w:val="009B1320"/>
    <w:rsid w:val="009B14B8"/>
    <w:rsid w:val="009B2A2B"/>
    <w:rsid w:val="009B37E8"/>
    <w:rsid w:val="009B4408"/>
    <w:rsid w:val="009B4C56"/>
    <w:rsid w:val="009B5490"/>
    <w:rsid w:val="009B565B"/>
    <w:rsid w:val="009C0212"/>
    <w:rsid w:val="009C0C09"/>
    <w:rsid w:val="009C0D7F"/>
    <w:rsid w:val="009C0D8F"/>
    <w:rsid w:val="009C0DBD"/>
    <w:rsid w:val="009C154E"/>
    <w:rsid w:val="009C2D29"/>
    <w:rsid w:val="009C3CC0"/>
    <w:rsid w:val="009C5232"/>
    <w:rsid w:val="009C5B7E"/>
    <w:rsid w:val="009C6290"/>
    <w:rsid w:val="009C6615"/>
    <w:rsid w:val="009C6BE1"/>
    <w:rsid w:val="009C79C0"/>
    <w:rsid w:val="009D00A0"/>
    <w:rsid w:val="009D06CB"/>
    <w:rsid w:val="009D16A7"/>
    <w:rsid w:val="009D1859"/>
    <w:rsid w:val="009D19F8"/>
    <w:rsid w:val="009D2715"/>
    <w:rsid w:val="009D2A73"/>
    <w:rsid w:val="009D2DF6"/>
    <w:rsid w:val="009D3127"/>
    <w:rsid w:val="009D3254"/>
    <w:rsid w:val="009D355F"/>
    <w:rsid w:val="009D569E"/>
    <w:rsid w:val="009D57A5"/>
    <w:rsid w:val="009D5FB1"/>
    <w:rsid w:val="009D7E5F"/>
    <w:rsid w:val="009E06AA"/>
    <w:rsid w:val="009E0BFB"/>
    <w:rsid w:val="009E0FFA"/>
    <w:rsid w:val="009E15B9"/>
    <w:rsid w:val="009E1A5F"/>
    <w:rsid w:val="009E1B46"/>
    <w:rsid w:val="009E1D4F"/>
    <w:rsid w:val="009E288F"/>
    <w:rsid w:val="009E2D6E"/>
    <w:rsid w:val="009E362A"/>
    <w:rsid w:val="009E36D2"/>
    <w:rsid w:val="009E43F5"/>
    <w:rsid w:val="009E4F05"/>
    <w:rsid w:val="009E56DB"/>
    <w:rsid w:val="009E5AC2"/>
    <w:rsid w:val="009E5DEF"/>
    <w:rsid w:val="009E6C79"/>
    <w:rsid w:val="009E6D94"/>
    <w:rsid w:val="009E721A"/>
    <w:rsid w:val="009F0BB4"/>
    <w:rsid w:val="009F11BC"/>
    <w:rsid w:val="009F18C4"/>
    <w:rsid w:val="009F1E2D"/>
    <w:rsid w:val="009F1FA0"/>
    <w:rsid w:val="009F21D2"/>
    <w:rsid w:val="009F3804"/>
    <w:rsid w:val="009F4B0B"/>
    <w:rsid w:val="009F4BB5"/>
    <w:rsid w:val="009F537A"/>
    <w:rsid w:val="009F5738"/>
    <w:rsid w:val="009F5944"/>
    <w:rsid w:val="009F594A"/>
    <w:rsid w:val="009F60D8"/>
    <w:rsid w:val="009F61F3"/>
    <w:rsid w:val="009F64F1"/>
    <w:rsid w:val="009F6C3C"/>
    <w:rsid w:val="009F7F8C"/>
    <w:rsid w:val="00A00A98"/>
    <w:rsid w:val="00A01C3A"/>
    <w:rsid w:val="00A0213A"/>
    <w:rsid w:val="00A0276F"/>
    <w:rsid w:val="00A02F9A"/>
    <w:rsid w:val="00A03654"/>
    <w:rsid w:val="00A0428D"/>
    <w:rsid w:val="00A04699"/>
    <w:rsid w:val="00A0472B"/>
    <w:rsid w:val="00A04A85"/>
    <w:rsid w:val="00A04F2A"/>
    <w:rsid w:val="00A053C3"/>
    <w:rsid w:val="00A05430"/>
    <w:rsid w:val="00A05B4A"/>
    <w:rsid w:val="00A05C9A"/>
    <w:rsid w:val="00A06275"/>
    <w:rsid w:val="00A06E7C"/>
    <w:rsid w:val="00A07BC2"/>
    <w:rsid w:val="00A07C31"/>
    <w:rsid w:val="00A1042A"/>
    <w:rsid w:val="00A11510"/>
    <w:rsid w:val="00A11763"/>
    <w:rsid w:val="00A11B24"/>
    <w:rsid w:val="00A11ED6"/>
    <w:rsid w:val="00A12A2C"/>
    <w:rsid w:val="00A134E6"/>
    <w:rsid w:val="00A1370C"/>
    <w:rsid w:val="00A13CD2"/>
    <w:rsid w:val="00A15629"/>
    <w:rsid w:val="00A15642"/>
    <w:rsid w:val="00A173F0"/>
    <w:rsid w:val="00A17BE8"/>
    <w:rsid w:val="00A17DF5"/>
    <w:rsid w:val="00A20932"/>
    <w:rsid w:val="00A209CA"/>
    <w:rsid w:val="00A2124D"/>
    <w:rsid w:val="00A2150F"/>
    <w:rsid w:val="00A218E1"/>
    <w:rsid w:val="00A22087"/>
    <w:rsid w:val="00A22186"/>
    <w:rsid w:val="00A23A3E"/>
    <w:rsid w:val="00A23C98"/>
    <w:rsid w:val="00A24556"/>
    <w:rsid w:val="00A246CA"/>
    <w:rsid w:val="00A246F1"/>
    <w:rsid w:val="00A2520D"/>
    <w:rsid w:val="00A25275"/>
    <w:rsid w:val="00A2532A"/>
    <w:rsid w:val="00A253F0"/>
    <w:rsid w:val="00A25EE1"/>
    <w:rsid w:val="00A25FAC"/>
    <w:rsid w:val="00A26333"/>
    <w:rsid w:val="00A272EE"/>
    <w:rsid w:val="00A2745C"/>
    <w:rsid w:val="00A2749C"/>
    <w:rsid w:val="00A305EE"/>
    <w:rsid w:val="00A306E4"/>
    <w:rsid w:val="00A309CB"/>
    <w:rsid w:val="00A30AFB"/>
    <w:rsid w:val="00A31710"/>
    <w:rsid w:val="00A3235A"/>
    <w:rsid w:val="00A331E2"/>
    <w:rsid w:val="00A337D9"/>
    <w:rsid w:val="00A33D1F"/>
    <w:rsid w:val="00A34D4D"/>
    <w:rsid w:val="00A34EF1"/>
    <w:rsid w:val="00A35C88"/>
    <w:rsid w:val="00A36595"/>
    <w:rsid w:val="00A36E26"/>
    <w:rsid w:val="00A3725B"/>
    <w:rsid w:val="00A37B74"/>
    <w:rsid w:val="00A37D6B"/>
    <w:rsid w:val="00A40076"/>
    <w:rsid w:val="00A401CA"/>
    <w:rsid w:val="00A40B62"/>
    <w:rsid w:val="00A40B91"/>
    <w:rsid w:val="00A40D28"/>
    <w:rsid w:val="00A42D76"/>
    <w:rsid w:val="00A44659"/>
    <w:rsid w:val="00A45332"/>
    <w:rsid w:val="00A458C7"/>
    <w:rsid w:val="00A46574"/>
    <w:rsid w:val="00A46601"/>
    <w:rsid w:val="00A46A84"/>
    <w:rsid w:val="00A46B93"/>
    <w:rsid w:val="00A4773B"/>
    <w:rsid w:val="00A5017B"/>
    <w:rsid w:val="00A5042F"/>
    <w:rsid w:val="00A50CC7"/>
    <w:rsid w:val="00A511DB"/>
    <w:rsid w:val="00A513A5"/>
    <w:rsid w:val="00A514F0"/>
    <w:rsid w:val="00A51751"/>
    <w:rsid w:val="00A523DE"/>
    <w:rsid w:val="00A53445"/>
    <w:rsid w:val="00A540CF"/>
    <w:rsid w:val="00A5420D"/>
    <w:rsid w:val="00A54CF7"/>
    <w:rsid w:val="00A557DE"/>
    <w:rsid w:val="00A558FE"/>
    <w:rsid w:val="00A55FAA"/>
    <w:rsid w:val="00A563F2"/>
    <w:rsid w:val="00A570A1"/>
    <w:rsid w:val="00A5718B"/>
    <w:rsid w:val="00A57776"/>
    <w:rsid w:val="00A57E8D"/>
    <w:rsid w:val="00A60127"/>
    <w:rsid w:val="00A60DD2"/>
    <w:rsid w:val="00A6289E"/>
    <w:rsid w:val="00A6297A"/>
    <w:rsid w:val="00A62FEA"/>
    <w:rsid w:val="00A639BE"/>
    <w:rsid w:val="00A64131"/>
    <w:rsid w:val="00A64890"/>
    <w:rsid w:val="00A64C0F"/>
    <w:rsid w:val="00A64E8D"/>
    <w:rsid w:val="00A662A4"/>
    <w:rsid w:val="00A663CA"/>
    <w:rsid w:val="00A665DB"/>
    <w:rsid w:val="00A67459"/>
    <w:rsid w:val="00A67830"/>
    <w:rsid w:val="00A67EBE"/>
    <w:rsid w:val="00A7061B"/>
    <w:rsid w:val="00A714C8"/>
    <w:rsid w:val="00A71669"/>
    <w:rsid w:val="00A7170D"/>
    <w:rsid w:val="00A71813"/>
    <w:rsid w:val="00A71ACD"/>
    <w:rsid w:val="00A71C74"/>
    <w:rsid w:val="00A71CB8"/>
    <w:rsid w:val="00A71F8C"/>
    <w:rsid w:val="00A733BB"/>
    <w:rsid w:val="00A7349E"/>
    <w:rsid w:val="00A736C4"/>
    <w:rsid w:val="00A75589"/>
    <w:rsid w:val="00A759E2"/>
    <w:rsid w:val="00A763F2"/>
    <w:rsid w:val="00A764F3"/>
    <w:rsid w:val="00A76514"/>
    <w:rsid w:val="00A7693E"/>
    <w:rsid w:val="00A76CBE"/>
    <w:rsid w:val="00A7705C"/>
    <w:rsid w:val="00A7740B"/>
    <w:rsid w:val="00A77733"/>
    <w:rsid w:val="00A8067F"/>
    <w:rsid w:val="00A808A3"/>
    <w:rsid w:val="00A80D36"/>
    <w:rsid w:val="00A81C37"/>
    <w:rsid w:val="00A820BD"/>
    <w:rsid w:val="00A825C8"/>
    <w:rsid w:val="00A82DC7"/>
    <w:rsid w:val="00A8575A"/>
    <w:rsid w:val="00A860E3"/>
    <w:rsid w:val="00A87800"/>
    <w:rsid w:val="00A87C51"/>
    <w:rsid w:val="00A87FD5"/>
    <w:rsid w:val="00A90143"/>
    <w:rsid w:val="00A90871"/>
    <w:rsid w:val="00A90B74"/>
    <w:rsid w:val="00A9152F"/>
    <w:rsid w:val="00A91BF6"/>
    <w:rsid w:val="00A921FE"/>
    <w:rsid w:val="00A93170"/>
    <w:rsid w:val="00A940CC"/>
    <w:rsid w:val="00A9432F"/>
    <w:rsid w:val="00A94358"/>
    <w:rsid w:val="00A95BA4"/>
    <w:rsid w:val="00A95DAF"/>
    <w:rsid w:val="00A9733D"/>
    <w:rsid w:val="00AA0CF6"/>
    <w:rsid w:val="00AA2B93"/>
    <w:rsid w:val="00AA319D"/>
    <w:rsid w:val="00AA3435"/>
    <w:rsid w:val="00AA3F23"/>
    <w:rsid w:val="00AA40C0"/>
    <w:rsid w:val="00AA40CC"/>
    <w:rsid w:val="00AA413B"/>
    <w:rsid w:val="00AA46C5"/>
    <w:rsid w:val="00AA4C48"/>
    <w:rsid w:val="00AA4EB8"/>
    <w:rsid w:val="00AA58B7"/>
    <w:rsid w:val="00AA5F35"/>
    <w:rsid w:val="00AA62D0"/>
    <w:rsid w:val="00AA6B63"/>
    <w:rsid w:val="00AA7916"/>
    <w:rsid w:val="00AB00AD"/>
    <w:rsid w:val="00AB0145"/>
    <w:rsid w:val="00AB0CE2"/>
    <w:rsid w:val="00AB0D0F"/>
    <w:rsid w:val="00AB153D"/>
    <w:rsid w:val="00AB17B9"/>
    <w:rsid w:val="00AB24A7"/>
    <w:rsid w:val="00AB2CCE"/>
    <w:rsid w:val="00AB4192"/>
    <w:rsid w:val="00AB4427"/>
    <w:rsid w:val="00AB5679"/>
    <w:rsid w:val="00AB66BC"/>
    <w:rsid w:val="00AC2321"/>
    <w:rsid w:val="00AC336D"/>
    <w:rsid w:val="00AC3DC3"/>
    <w:rsid w:val="00AC416E"/>
    <w:rsid w:val="00AC43D0"/>
    <w:rsid w:val="00AC445C"/>
    <w:rsid w:val="00AC4484"/>
    <w:rsid w:val="00AC4536"/>
    <w:rsid w:val="00AC5259"/>
    <w:rsid w:val="00AC5698"/>
    <w:rsid w:val="00AC5A8D"/>
    <w:rsid w:val="00AC67CA"/>
    <w:rsid w:val="00AC6BCC"/>
    <w:rsid w:val="00AC70A6"/>
    <w:rsid w:val="00AC75FC"/>
    <w:rsid w:val="00AC7B08"/>
    <w:rsid w:val="00AD06C8"/>
    <w:rsid w:val="00AD0CE5"/>
    <w:rsid w:val="00AD1C15"/>
    <w:rsid w:val="00AD24D9"/>
    <w:rsid w:val="00AD29E6"/>
    <w:rsid w:val="00AD3248"/>
    <w:rsid w:val="00AD42E4"/>
    <w:rsid w:val="00AD454A"/>
    <w:rsid w:val="00AD4B6B"/>
    <w:rsid w:val="00AD5C87"/>
    <w:rsid w:val="00AD5F4A"/>
    <w:rsid w:val="00AD795F"/>
    <w:rsid w:val="00AE03DF"/>
    <w:rsid w:val="00AE09CD"/>
    <w:rsid w:val="00AE22EA"/>
    <w:rsid w:val="00AE2671"/>
    <w:rsid w:val="00AE2AFE"/>
    <w:rsid w:val="00AE3E70"/>
    <w:rsid w:val="00AE50D0"/>
    <w:rsid w:val="00AE523C"/>
    <w:rsid w:val="00AE5E06"/>
    <w:rsid w:val="00AE5E9E"/>
    <w:rsid w:val="00AE60FD"/>
    <w:rsid w:val="00AE6D29"/>
    <w:rsid w:val="00AE6DA4"/>
    <w:rsid w:val="00AE7974"/>
    <w:rsid w:val="00AF03D9"/>
    <w:rsid w:val="00AF0605"/>
    <w:rsid w:val="00AF0986"/>
    <w:rsid w:val="00AF0E75"/>
    <w:rsid w:val="00AF19D8"/>
    <w:rsid w:val="00AF1EEF"/>
    <w:rsid w:val="00AF201B"/>
    <w:rsid w:val="00AF202F"/>
    <w:rsid w:val="00AF2039"/>
    <w:rsid w:val="00AF30FD"/>
    <w:rsid w:val="00AF3133"/>
    <w:rsid w:val="00AF3143"/>
    <w:rsid w:val="00AF374E"/>
    <w:rsid w:val="00AF3916"/>
    <w:rsid w:val="00AF399C"/>
    <w:rsid w:val="00AF3ADE"/>
    <w:rsid w:val="00AF408C"/>
    <w:rsid w:val="00AF4428"/>
    <w:rsid w:val="00AF45C0"/>
    <w:rsid w:val="00AF5530"/>
    <w:rsid w:val="00AF55CF"/>
    <w:rsid w:val="00AF571D"/>
    <w:rsid w:val="00AF5C4E"/>
    <w:rsid w:val="00AF6136"/>
    <w:rsid w:val="00B01329"/>
    <w:rsid w:val="00B02AAA"/>
    <w:rsid w:val="00B02BBE"/>
    <w:rsid w:val="00B0356F"/>
    <w:rsid w:val="00B03C70"/>
    <w:rsid w:val="00B04993"/>
    <w:rsid w:val="00B052E0"/>
    <w:rsid w:val="00B05B3A"/>
    <w:rsid w:val="00B064C3"/>
    <w:rsid w:val="00B06FC2"/>
    <w:rsid w:val="00B0754A"/>
    <w:rsid w:val="00B077DD"/>
    <w:rsid w:val="00B07862"/>
    <w:rsid w:val="00B0792E"/>
    <w:rsid w:val="00B07AF8"/>
    <w:rsid w:val="00B07D9B"/>
    <w:rsid w:val="00B10161"/>
    <w:rsid w:val="00B1088A"/>
    <w:rsid w:val="00B108D3"/>
    <w:rsid w:val="00B11B65"/>
    <w:rsid w:val="00B11BB2"/>
    <w:rsid w:val="00B1239A"/>
    <w:rsid w:val="00B12ECC"/>
    <w:rsid w:val="00B13428"/>
    <w:rsid w:val="00B13A67"/>
    <w:rsid w:val="00B14597"/>
    <w:rsid w:val="00B14D17"/>
    <w:rsid w:val="00B15BDC"/>
    <w:rsid w:val="00B170E0"/>
    <w:rsid w:val="00B1752E"/>
    <w:rsid w:val="00B175C5"/>
    <w:rsid w:val="00B2093B"/>
    <w:rsid w:val="00B20AEA"/>
    <w:rsid w:val="00B21846"/>
    <w:rsid w:val="00B21A7D"/>
    <w:rsid w:val="00B23D22"/>
    <w:rsid w:val="00B24467"/>
    <w:rsid w:val="00B244D6"/>
    <w:rsid w:val="00B24578"/>
    <w:rsid w:val="00B24BC9"/>
    <w:rsid w:val="00B2523B"/>
    <w:rsid w:val="00B25500"/>
    <w:rsid w:val="00B258A2"/>
    <w:rsid w:val="00B2608F"/>
    <w:rsid w:val="00B26094"/>
    <w:rsid w:val="00B2615C"/>
    <w:rsid w:val="00B27211"/>
    <w:rsid w:val="00B27978"/>
    <w:rsid w:val="00B30580"/>
    <w:rsid w:val="00B3133B"/>
    <w:rsid w:val="00B31539"/>
    <w:rsid w:val="00B32080"/>
    <w:rsid w:val="00B32264"/>
    <w:rsid w:val="00B32CA1"/>
    <w:rsid w:val="00B33779"/>
    <w:rsid w:val="00B33F3F"/>
    <w:rsid w:val="00B345D7"/>
    <w:rsid w:val="00B34B6F"/>
    <w:rsid w:val="00B34C05"/>
    <w:rsid w:val="00B34EAE"/>
    <w:rsid w:val="00B34F1F"/>
    <w:rsid w:val="00B34FC7"/>
    <w:rsid w:val="00B358EE"/>
    <w:rsid w:val="00B3593D"/>
    <w:rsid w:val="00B35A98"/>
    <w:rsid w:val="00B365A0"/>
    <w:rsid w:val="00B36632"/>
    <w:rsid w:val="00B369DD"/>
    <w:rsid w:val="00B40518"/>
    <w:rsid w:val="00B40790"/>
    <w:rsid w:val="00B408BF"/>
    <w:rsid w:val="00B40F36"/>
    <w:rsid w:val="00B41016"/>
    <w:rsid w:val="00B41B82"/>
    <w:rsid w:val="00B41B85"/>
    <w:rsid w:val="00B41FA4"/>
    <w:rsid w:val="00B427AB"/>
    <w:rsid w:val="00B43279"/>
    <w:rsid w:val="00B4344E"/>
    <w:rsid w:val="00B4393C"/>
    <w:rsid w:val="00B43972"/>
    <w:rsid w:val="00B450D4"/>
    <w:rsid w:val="00B45B60"/>
    <w:rsid w:val="00B46A75"/>
    <w:rsid w:val="00B46C6B"/>
    <w:rsid w:val="00B4725B"/>
    <w:rsid w:val="00B47478"/>
    <w:rsid w:val="00B475A3"/>
    <w:rsid w:val="00B47C1C"/>
    <w:rsid w:val="00B5013E"/>
    <w:rsid w:val="00B513D1"/>
    <w:rsid w:val="00B519C7"/>
    <w:rsid w:val="00B51D26"/>
    <w:rsid w:val="00B51FE1"/>
    <w:rsid w:val="00B5209A"/>
    <w:rsid w:val="00B52910"/>
    <w:rsid w:val="00B530D1"/>
    <w:rsid w:val="00B5313B"/>
    <w:rsid w:val="00B5365D"/>
    <w:rsid w:val="00B549E9"/>
    <w:rsid w:val="00B54AA3"/>
    <w:rsid w:val="00B55033"/>
    <w:rsid w:val="00B56039"/>
    <w:rsid w:val="00B578D3"/>
    <w:rsid w:val="00B6023F"/>
    <w:rsid w:val="00B60DB4"/>
    <w:rsid w:val="00B61620"/>
    <w:rsid w:val="00B61AAC"/>
    <w:rsid w:val="00B625BF"/>
    <w:rsid w:val="00B62E34"/>
    <w:rsid w:val="00B62FCC"/>
    <w:rsid w:val="00B642A5"/>
    <w:rsid w:val="00B64C9D"/>
    <w:rsid w:val="00B65875"/>
    <w:rsid w:val="00B65B3B"/>
    <w:rsid w:val="00B65C9D"/>
    <w:rsid w:val="00B65CF3"/>
    <w:rsid w:val="00B66023"/>
    <w:rsid w:val="00B66B25"/>
    <w:rsid w:val="00B66DD1"/>
    <w:rsid w:val="00B66F1B"/>
    <w:rsid w:val="00B670AF"/>
    <w:rsid w:val="00B671F9"/>
    <w:rsid w:val="00B701FB"/>
    <w:rsid w:val="00B7044A"/>
    <w:rsid w:val="00B72366"/>
    <w:rsid w:val="00B72CE0"/>
    <w:rsid w:val="00B72E31"/>
    <w:rsid w:val="00B72F00"/>
    <w:rsid w:val="00B734C9"/>
    <w:rsid w:val="00B7399D"/>
    <w:rsid w:val="00B73BCB"/>
    <w:rsid w:val="00B73D58"/>
    <w:rsid w:val="00B73D73"/>
    <w:rsid w:val="00B74A52"/>
    <w:rsid w:val="00B74A64"/>
    <w:rsid w:val="00B74DE0"/>
    <w:rsid w:val="00B75169"/>
    <w:rsid w:val="00B753F1"/>
    <w:rsid w:val="00B76383"/>
    <w:rsid w:val="00B77A57"/>
    <w:rsid w:val="00B77EDE"/>
    <w:rsid w:val="00B77F9E"/>
    <w:rsid w:val="00B80495"/>
    <w:rsid w:val="00B806DA"/>
    <w:rsid w:val="00B80A71"/>
    <w:rsid w:val="00B816E1"/>
    <w:rsid w:val="00B81C91"/>
    <w:rsid w:val="00B826AF"/>
    <w:rsid w:val="00B83476"/>
    <w:rsid w:val="00B83671"/>
    <w:rsid w:val="00B84476"/>
    <w:rsid w:val="00B84677"/>
    <w:rsid w:val="00B8483D"/>
    <w:rsid w:val="00B84C93"/>
    <w:rsid w:val="00B84FAA"/>
    <w:rsid w:val="00B85125"/>
    <w:rsid w:val="00B852BA"/>
    <w:rsid w:val="00B85325"/>
    <w:rsid w:val="00B86824"/>
    <w:rsid w:val="00B8692C"/>
    <w:rsid w:val="00B86D3F"/>
    <w:rsid w:val="00B86E14"/>
    <w:rsid w:val="00B8709F"/>
    <w:rsid w:val="00B87343"/>
    <w:rsid w:val="00B9055D"/>
    <w:rsid w:val="00B9180A"/>
    <w:rsid w:val="00B91848"/>
    <w:rsid w:val="00B92138"/>
    <w:rsid w:val="00B9317C"/>
    <w:rsid w:val="00B935AD"/>
    <w:rsid w:val="00B946F4"/>
    <w:rsid w:val="00B94C9D"/>
    <w:rsid w:val="00B95B72"/>
    <w:rsid w:val="00B964CA"/>
    <w:rsid w:val="00B9683B"/>
    <w:rsid w:val="00B96B2C"/>
    <w:rsid w:val="00B96DC5"/>
    <w:rsid w:val="00B96DD8"/>
    <w:rsid w:val="00B9777C"/>
    <w:rsid w:val="00B97B0D"/>
    <w:rsid w:val="00BA044F"/>
    <w:rsid w:val="00BA05F7"/>
    <w:rsid w:val="00BA1530"/>
    <w:rsid w:val="00BA1A19"/>
    <w:rsid w:val="00BA210F"/>
    <w:rsid w:val="00BA2E42"/>
    <w:rsid w:val="00BA3E77"/>
    <w:rsid w:val="00BA40E9"/>
    <w:rsid w:val="00BA474A"/>
    <w:rsid w:val="00BA493E"/>
    <w:rsid w:val="00BA4A0A"/>
    <w:rsid w:val="00BA4FDD"/>
    <w:rsid w:val="00BA5076"/>
    <w:rsid w:val="00BA507A"/>
    <w:rsid w:val="00BA6C83"/>
    <w:rsid w:val="00BA7193"/>
    <w:rsid w:val="00BA7D40"/>
    <w:rsid w:val="00BA7F16"/>
    <w:rsid w:val="00BB0240"/>
    <w:rsid w:val="00BB1056"/>
    <w:rsid w:val="00BB10B5"/>
    <w:rsid w:val="00BB1B3B"/>
    <w:rsid w:val="00BB1B91"/>
    <w:rsid w:val="00BB1DEB"/>
    <w:rsid w:val="00BB2512"/>
    <w:rsid w:val="00BB27E4"/>
    <w:rsid w:val="00BB3C48"/>
    <w:rsid w:val="00BB3F4B"/>
    <w:rsid w:val="00BB41AA"/>
    <w:rsid w:val="00BB46A7"/>
    <w:rsid w:val="00BB6751"/>
    <w:rsid w:val="00BB692D"/>
    <w:rsid w:val="00BB6CD7"/>
    <w:rsid w:val="00BB747B"/>
    <w:rsid w:val="00BB7642"/>
    <w:rsid w:val="00BB7AE4"/>
    <w:rsid w:val="00BC0390"/>
    <w:rsid w:val="00BC0932"/>
    <w:rsid w:val="00BC0CE9"/>
    <w:rsid w:val="00BC0ECD"/>
    <w:rsid w:val="00BC0FCF"/>
    <w:rsid w:val="00BC105A"/>
    <w:rsid w:val="00BC144C"/>
    <w:rsid w:val="00BC251E"/>
    <w:rsid w:val="00BC27AD"/>
    <w:rsid w:val="00BC2BCD"/>
    <w:rsid w:val="00BC313D"/>
    <w:rsid w:val="00BC35A0"/>
    <w:rsid w:val="00BC370A"/>
    <w:rsid w:val="00BC3749"/>
    <w:rsid w:val="00BC377D"/>
    <w:rsid w:val="00BC3828"/>
    <w:rsid w:val="00BC3999"/>
    <w:rsid w:val="00BC3E92"/>
    <w:rsid w:val="00BC41F5"/>
    <w:rsid w:val="00BC5CF1"/>
    <w:rsid w:val="00BC5D0C"/>
    <w:rsid w:val="00BC5F63"/>
    <w:rsid w:val="00BD0519"/>
    <w:rsid w:val="00BD1607"/>
    <w:rsid w:val="00BD180E"/>
    <w:rsid w:val="00BD2132"/>
    <w:rsid w:val="00BD2531"/>
    <w:rsid w:val="00BD26D2"/>
    <w:rsid w:val="00BD3D1E"/>
    <w:rsid w:val="00BD69E9"/>
    <w:rsid w:val="00BD6B69"/>
    <w:rsid w:val="00BD6BF6"/>
    <w:rsid w:val="00BD733F"/>
    <w:rsid w:val="00BD7EDD"/>
    <w:rsid w:val="00BE0155"/>
    <w:rsid w:val="00BE01ED"/>
    <w:rsid w:val="00BE02AD"/>
    <w:rsid w:val="00BE2495"/>
    <w:rsid w:val="00BE2FD3"/>
    <w:rsid w:val="00BE3EED"/>
    <w:rsid w:val="00BE42EE"/>
    <w:rsid w:val="00BE487A"/>
    <w:rsid w:val="00BE4C1E"/>
    <w:rsid w:val="00BE4DEC"/>
    <w:rsid w:val="00BE561A"/>
    <w:rsid w:val="00BE6311"/>
    <w:rsid w:val="00BE6909"/>
    <w:rsid w:val="00BE6954"/>
    <w:rsid w:val="00BE6AD5"/>
    <w:rsid w:val="00BE7826"/>
    <w:rsid w:val="00BE794F"/>
    <w:rsid w:val="00BF1255"/>
    <w:rsid w:val="00BF1523"/>
    <w:rsid w:val="00BF2078"/>
    <w:rsid w:val="00BF28D9"/>
    <w:rsid w:val="00BF3107"/>
    <w:rsid w:val="00BF5BCC"/>
    <w:rsid w:val="00BF5E1D"/>
    <w:rsid w:val="00BF60AC"/>
    <w:rsid w:val="00BF6738"/>
    <w:rsid w:val="00BF713B"/>
    <w:rsid w:val="00BF7238"/>
    <w:rsid w:val="00BF78A1"/>
    <w:rsid w:val="00BF7DEA"/>
    <w:rsid w:val="00C003D3"/>
    <w:rsid w:val="00C0042A"/>
    <w:rsid w:val="00C01657"/>
    <w:rsid w:val="00C0165B"/>
    <w:rsid w:val="00C018BB"/>
    <w:rsid w:val="00C01C50"/>
    <w:rsid w:val="00C02164"/>
    <w:rsid w:val="00C02869"/>
    <w:rsid w:val="00C03686"/>
    <w:rsid w:val="00C03EF6"/>
    <w:rsid w:val="00C0425E"/>
    <w:rsid w:val="00C05E53"/>
    <w:rsid w:val="00C0604C"/>
    <w:rsid w:val="00C06236"/>
    <w:rsid w:val="00C065C6"/>
    <w:rsid w:val="00C068FC"/>
    <w:rsid w:val="00C0690C"/>
    <w:rsid w:val="00C06A6D"/>
    <w:rsid w:val="00C06D31"/>
    <w:rsid w:val="00C06DDF"/>
    <w:rsid w:val="00C06E9D"/>
    <w:rsid w:val="00C109BC"/>
    <w:rsid w:val="00C10E1F"/>
    <w:rsid w:val="00C10E24"/>
    <w:rsid w:val="00C1100F"/>
    <w:rsid w:val="00C11576"/>
    <w:rsid w:val="00C11990"/>
    <w:rsid w:val="00C11CC7"/>
    <w:rsid w:val="00C12788"/>
    <w:rsid w:val="00C128CF"/>
    <w:rsid w:val="00C13ADF"/>
    <w:rsid w:val="00C13C52"/>
    <w:rsid w:val="00C13D0F"/>
    <w:rsid w:val="00C14048"/>
    <w:rsid w:val="00C14ACB"/>
    <w:rsid w:val="00C14B74"/>
    <w:rsid w:val="00C15710"/>
    <w:rsid w:val="00C15A4D"/>
    <w:rsid w:val="00C15B5B"/>
    <w:rsid w:val="00C164A6"/>
    <w:rsid w:val="00C16899"/>
    <w:rsid w:val="00C16EE8"/>
    <w:rsid w:val="00C1706B"/>
    <w:rsid w:val="00C17644"/>
    <w:rsid w:val="00C17886"/>
    <w:rsid w:val="00C179B6"/>
    <w:rsid w:val="00C17EC5"/>
    <w:rsid w:val="00C201DC"/>
    <w:rsid w:val="00C20B25"/>
    <w:rsid w:val="00C20E01"/>
    <w:rsid w:val="00C20E23"/>
    <w:rsid w:val="00C2105D"/>
    <w:rsid w:val="00C213C4"/>
    <w:rsid w:val="00C21719"/>
    <w:rsid w:val="00C22735"/>
    <w:rsid w:val="00C228A1"/>
    <w:rsid w:val="00C22A1B"/>
    <w:rsid w:val="00C22B9F"/>
    <w:rsid w:val="00C23348"/>
    <w:rsid w:val="00C237AD"/>
    <w:rsid w:val="00C24AC4"/>
    <w:rsid w:val="00C24C62"/>
    <w:rsid w:val="00C266A6"/>
    <w:rsid w:val="00C26AE3"/>
    <w:rsid w:val="00C26EB0"/>
    <w:rsid w:val="00C307BD"/>
    <w:rsid w:val="00C316A6"/>
    <w:rsid w:val="00C31778"/>
    <w:rsid w:val="00C318D8"/>
    <w:rsid w:val="00C31A25"/>
    <w:rsid w:val="00C325B7"/>
    <w:rsid w:val="00C33969"/>
    <w:rsid w:val="00C3433B"/>
    <w:rsid w:val="00C349E5"/>
    <w:rsid w:val="00C3530A"/>
    <w:rsid w:val="00C35D7F"/>
    <w:rsid w:val="00C3624D"/>
    <w:rsid w:val="00C3649C"/>
    <w:rsid w:val="00C36DC6"/>
    <w:rsid w:val="00C36E05"/>
    <w:rsid w:val="00C37347"/>
    <w:rsid w:val="00C37737"/>
    <w:rsid w:val="00C37E8B"/>
    <w:rsid w:val="00C4053F"/>
    <w:rsid w:val="00C410AD"/>
    <w:rsid w:val="00C415C4"/>
    <w:rsid w:val="00C415CB"/>
    <w:rsid w:val="00C41960"/>
    <w:rsid w:val="00C41A42"/>
    <w:rsid w:val="00C41CC3"/>
    <w:rsid w:val="00C422E7"/>
    <w:rsid w:val="00C4236C"/>
    <w:rsid w:val="00C430A2"/>
    <w:rsid w:val="00C436C9"/>
    <w:rsid w:val="00C43F10"/>
    <w:rsid w:val="00C44802"/>
    <w:rsid w:val="00C451D5"/>
    <w:rsid w:val="00C45F76"/>
    <w:rsid w:val="00C463E5"/>
    <w:rsid w:val="00C46A74"/>
    <w:rsid w:val="00C4702E"/>
    <w:rsid w:val="00C47561"/>
    <w:rsid w:val="00C50109"/>
    <w:rsid w:val="00C50595"/>
    <w:rsid w:val="00C50692"/>
    <w:rsid w:val="00C51839"/>
    <w:rsid w:val="00C51B5A"/>
    <w:rsid w:val="00C51BB6"/>
    <w:rsid w:val="00C5205D"/>
    <w:rsid w:val="00C52099"/>
    <w:rsid w:val="00C523FA"/>
    <w:rsid w:val="00C52A06"/>
    <w:rsid w:val="00C53889"/>
    <w:rsid w:val="00C53BB2"/>
    <w:rsid w:val="00C5454B"/>
    <w:rsid w:val="00C54788"/>
    <w:rsid w:val="00C547F6"/>
    <w:rsid w:val="00C54F23"/>
    <w:rsid w:val="00C56308"/>
    <w:rsid w:val="00C56391"/>
    <w:rsid w:val="00C5667A"/>
    <w:rsid w:val="00C566B4"/>
    <w:rsid w:val="00C56775"/>
    <w:rsid w:val="00C57397"/>
    <w:rsid w:val="00C57A4A"/>
    <w:rsid w:val="00C57CB1"/>
    <w:rsid w:val="00C60376"/>
    <w:rsid w:val="00C604E5"/>
    <w:rsid w:val="00C61AC1"/>
    <w:rsid w:val="00C620FE"/>
    <w:rsid w:val="00C62DEB"/>
    <w:rsid w:val="00C62E42"/>
    <w:rsid w:val="00C62F07"/>
    <w:rsid w:val="00C64570"/>
    <w:rsid w:val="00C649D9"/>
    <w:rsid w:val="00C662DE"/>
    <w:rsid w:val="00C66B4C"/>
    <w:rsid w:val="00C6737A"/>
    <w:rsid w:val="00C67D4A"/>
    <w:rsid w:val="00C67D66"/>
    <w:rsid w:val="00C706A4"/>
    <w:rsid w:val="00C70B57"/>
    <w:rsid w:val="00C70BF3"/>
    <w:rsid w:val="00C70FFB"/>
    <w:rsid w:val="00C71260"/>
    <w:rsid w:val="00C715E1"/>
    <w:rsid w:val="00C718BD"/>
    <w:rsid w:val="00C7204F"/>
    <w:rsid w:val="00C72340"/>
    <w:rsid w:val="00C73027"/>
    <w:rsid w:val="00C73B4B"/>
    <w:rsid w:val="00C74A5A"/>
    <w:rsid w:val="00C74DA3"/>
    <w:rsid w:val="00C750E3"/>
    <w:rsid w:val="00C753C1"/>
    <w:rsid w:val="00C754A1"/>
    <w:rsid w:val="00C75853"/>
    <w:rsid w:val="00C759F5"/>
    <w:rsid w:val="00C7629D"/>
    <w:rsid w:val="00C76525"/>
    <w:rsid w:val="00C76A69"/>
    <w:rsid w:val="00C76EEA"/>
    <w:rsid w:val="00C775D4"/>
    <w:rsid w:val="00C77658"/>
    <w:rsid w:val="00C80236"/>
    <w:rsid w:val="00C807C6"/>
    <w:rsid w:val="00C8080F"/>
    <w:rsid w:val="00C80906"/>
    <w:rsid w:val="00C80A0C"/>
    <w:rsid w:val="00C80AE3"/>
    <w:rsid w:val="00C81156"/>
    <w:rsid w:val="00C82673"/>
    <w:rsid w:val="00C82D9E"/>
    <w:rsid w:val="00C82F85"/>
    <w:rsid w:val="00C83160"/>
    <w:rsid w:val="00C8323A"/>
    <w:rsid w:val="00C839BE"/>
    <w:rsid w:val="00C839DC"/>
    <w:rsid w:val="00C844C3"/>
    <w:rsid w:val="00C85ADA"/>
    <w:rsid w:val="00C85AF2"/>
    <w:rsid w:val="00C86E91"/>
    <w:rsid w:val="00C86FD2"/>
    <w:rsid w:val="00C90075"/>
    <w:rsid w:val="00C9011C"/>
    <w:rsid w:val="00C90557"/>
    <w:rsid w:val="00C91298"/>
    <w:rsid w:val="00C913F9"/>
    <w:rsid w:val="00C91416"/>
    <w:rsid w:val="00C91FE0"/>
    <w:rsid w:val="00C92277"/>
    <w:rsid w:val="00C92885"/>
    <w:rsid w:val="00C92B95"/>
    <w:rsid w:val="00C94604"/>
    <w:rsid w:val="00C95177"/>
    <w:rsid w:val="00C95F37"/>
    <w:rsid w:val="00C9668C"/>
    <w:rsid w:val="00C9750E"/>
    <w:rsid w:val="00C9787E"/>
    <w:rsid w:val="00CA0068"/>
    <w:rsid w:val="00CA0608"/>
    <w:rsid w:val="00CA1D4E"/>
    <w:rsid w:val="00CA2268"/>
    <w:rsid w:val="00CA2D89"/>
    <w:rsid w:val="00CA2E35"/>
    <w:rsid w:val="00CA3554"/>
    <w:rsid w:val="00CA44B7"/>
    <w:rsid w:val="00CA4A6D"/>
    <w:rsid w:val="00CA525F"/>
    <w:rsid w:val="00CA5816"/>
    <w:rsid w:val="00CA5C9F"/>
    <w:rsid w:val="00CA60A2"/>
    <w:rsid w:val="00CA62B0"/>
    <w:rsid w:val="00CA66C2"/>
    <w:rsid w:val="00CA6D93"/>
    <w:rsid w:val="00CA6F26"/>
    <w:rsid w:val="00CA72E1"/>
    <w:rsid w:val="00CB0429"/>
    <w:rsid w:val="00CB0542"/>
    <w:rsid w:val="00CB11E4"/>
    <w:rsid w:val="00CB17DF"/>
    <w:rsid w:val="00CB1B35"/>
    <w:rsid w:val="00CB1B39"/>
    <w:rsid w:val="00CB2AEA"/>
    <w:rsid w:val="00CB4B85"/>
    <w:rsid w:val="00CB4E2A"/>
    <w:rsid w:val="00CB5557"/>
    <w:rsid w:val="00CB6293"/>
    <w:rsid w:val="00CB6AFB"/>
    <w:rsid w:val="00CB6B43"/>
    <w:rsid w:val="00CB6DB3"/>
    <w:rsid w:val="00CB7517"/>
    <w:rsid w:val="00CB7EA5"/>
    <w:rsid w:val="00CC069B"/>
    <w:rsid w:val="00CC07AF"/>
    <w:rsid w:val="00CC0C98"/>
    <w:rsid w:val="00CC12A0"/>
    <w:rsid w:val="00CC1FBE"/>
    <w:rsid w:val="00CC2DE6"/>
    <w:rsid w:val="00CC327D"/>
    <w:rsid w:val="00CC4263"/>
    <w:rsid w:val="00CC638D"/>
    <w:rsid w:val="00CC7DBC"/>
    <w:rsid w:val="00CD192C"/>
    <w:rsid w:val="00CD214C"/>
    <w:rsid w:val="00CD2280"/>
    <w:rsid w:val="00CD27EB"/>
    <w:rsid w:val="00CD2F73"/>
    <w:rsid w:val="00CD3107"/>
    <w:rsid w:val="00CD31C2"/>
    <w:rsid w:val="00CD3551"/>
    <w:rsid w:val="00CD3E6C"/>
    <w:rsid w:val="00CD42B3"/>
    <w:rsid w:val="00CD510F"/>
    <w:rsid w:val="00CD5C7E"/>
    <w:rsid w:val="00CD5FA5"/>
    <w:rsid w:val="00CD6656"/>
    <w:rsid w:val="00CD6F6D"/>
    <w:rsid w:val="00CD7D6B"/>
    <w:rsid w:val="00CD7E9F"/>
    <w:rsid w:val="00CE002F"/>
    <w:rsid w:val="00CE0102"/>
    <w:rsid w:val="00CE01DC"/>
    <w:rsid w:val="00CE0475"/>
    <w:rsid w:val="00CE0478"/>
    <w:rsid w:val="00CE0A1D"/>
    <w:rsid w:val="00CE0DAC"/>
    <w:rsid w:val="00CE0E05"/>
    <w:rsid w:val="00CE0EC6"/>
    <w:rsid w:val="00CE1236"/>
    <w:rsid w:val="00CE16F8"/>
    <w:rsid w:val="00CE2E77"/>
    <w:rsid w:val="00CE3D55"/>
    <w:rsid w:val="00CE4222"/>
    <w:rsid w:val="00CE42C5"/>
    <w:rsid w:val="00CE49EF"/>
    <w:rsid w:val="00CE5437"/>
    <w:rsid w:val="00CE5DBC"/>
    <w:rsid w:val="00CE5DFC"/>
    <w:rsid w:val="00CE6A1B"/>
    <w:rsid w:val="00CE7449"/>
    <w:rsid w:val="00CE751F"/>
    <w:rsid w:val="00CE7932"/>
    <w:rsid w:val="00CF08F1"/>
    <w:rsid w:val="00CF09CE"/>
    <w:rsid w:val="00CF0E4C"/>
    <w:rsid w:val="00CF1D66"/>
    <w:rsid w:val="00CF1FC9"/>
    <w:rsid w:val="00CF266A"/>
    <w:rsid w:val="00CF2B8D"/>
    <w:rsid w:val="00CF3746"/>
    <w:rsid w:val="00CF391D"/>
    <w:rsid w:val="00CF417C"/>
    <w:rsid w:val="00CF4C41"/>
    <w:rsid w:val="00CF4FD3"/>
    <w:rsid w:val="00CF5042"/>
    <w:rsid w:val="00CF5086"/>
    <w:rsid w:val="00CF5ABC"/>
    <w:rsid w:val="00CF6731"/>
    <w:rsid w:val="00CF71E2"/>
    <w:rsid w:val="00CF7393"/>
    <w:rsid w:val="00CF78AE"/>
    <w:rsid w:val="00CF7ECB"/>
    <w:rsid w:val="00D00122"/>
    <w:rsid w:val="00D002EE"/>
    <w:rsid w:val="00D00563"/>
    <w:rsid w:val="00D0185D"/>
    <w:rsid w:val="00D01EE7"/>
    <w:rsid w:val="00D0240A"/>
    <w:rsid w:val="00D032F0"/>
    <w:rsid w:val="00D040D0"/>
    <w:rsid w:val="00D045A6"/>
    <w:rsid w:val="00D052BE"/>
    <w:rsid w:val="00D053FA"/>
    <w:rsid w:val="00D05895"/>
    <w:rsid w:val="00D05A4D"/>
    <w:rsid w:val="00D05C8F"/>
    <w:rsid w:val="00D06125"/>
    <w:rsid w:val="00D07472"/>
    <w:rsid w:val="00D07B60"/>
    <w:rsid w:val="00D07FE7"/>
    <w:rsid w:val="00D1002E"/>
    <w:rsid w:val="00D10795"/>
    <w:rsid w:val="00D13A23"/>
    <w:rsid w:val="00D13C43"/>
    <w:rsid w:val="00D14141"/>
    <w:rsid w:val="00D14F7B"/>
    <w:rsid w:val="00D1503C"/>
    <w:rsid w:val="00D205AD"/>
    <w:rsid w:val="00D2065F"/>
    <w:rsid w:val="00D2079C"/>
    <w:rsid w:val="00D207F2"/>
    <w:rsid w:val="00D20CF5"/>
    <w:rsid w:val="00D20DF2"/>
    <w:rsid w:val="00D212F1"/>
    <w:rsid w:val="00D217F9"/>
    <w:rsid w:val="00D22081"/>
    <w:rsid w:val="00D2226B"/>
    <w:rsid w:val="00D22EB4"/>
    <w:rsid w:val="00D2306E"/>
    <w:rsid w:val="00D23726"/>
    <w:rsid w:val="00D23852"/>
    <w:rsid w:val="00D23BCB"/>
    <w:rsid w:val="00D24408"/>
    <w:rsid w:val="00D247A7"/>
    <w:rsid w:val="00D24C94"/>
    <w:rsid w:val="00D250AE"/>
    <w:rsid w:val="00D25609"/>
    <w:rsid w:val="00D25B99"/>
    <w:rsid w:val="00D25D32"/>
    <w:rsid w:val="00D2635F"/>
    <w:rsid w:val="00D266E6"/>
    <w:rsid w:val="00D26785"/>
    <w:rsid w:val="00D26F0D"/>
    <w:rsid w:val="00D27BB0"/>
    <w:rsid w:val="00D27DFD"/>
    <w:rsid w:val="00D30EB8"/>
    <w:rsid w:val="00D31493"/>
    <w:rsid w:val="00D31C08"/>
    <w:rsid w:val="00D32745"/>
    <w:rsid w:val="00D32796"/>
    <w:rsid w:val="00D33344"/>
    <w:rsid w:val="00D347D4"/>
    <w:rsid w:val="00D34996"/>
    <w:rsid w:val="00D34C2B"/>
    <w:rsid w:val="00D359AE"/>
    <w:rsid w:val="00D35E78"/>
    <w:rsid w:val="00D360E3"/>
    <w:rsid w:val="00D36683"/>
    <w:rsid w:val="00D367B2"/>
    <w:rsid w:val="00D36E57"/>
    <w:rsid w:val="00D37502"/>
    <w:rsid w:val="00D3759A"/>
    <w:rsid w:val="00D378DC"/>
    <w:rsid w:val="00D37B75"/>
    <w:rsid w:val="00D37F53"/>
    <w:rsid w:val="00D401D2"/>
    <w:rsid w:val="00D4032D"/>
    <w:rsid w:val="00D40A0B"/>
    <w:rsid w:val="00D422B6"/>
    <w:rsid w:val="00D44C58"/>
    <w:rsid w:val="00D44C6A"/>
    <w:rsid w:val="00D45371"/>
    <w:rsid w:val="00D458E1"/>
    <w:rsid w:val="00D45970"/>
    <w:rsid w:val="00D45ACD"/>
    <w:rsid w:val="00D45D88"/>
    <w:rsid w:val="00D46342"/>
    <w:rsid w:val="00D46AE6"/>
    <w:rsid w:val="00D47EA8"/>
    <w:rsid w:val="00D50274"/>
    <w:rsid w:val="00D51278"/>
    <w:rsid w:val="00D51AFC"/>
    <w:rsid w:val="00D52975"/>
    <w:rsid w:val="00D52AD8"/>
    <w:rsid w:val="00D53144"/>
    <w:rsid w:val="00D53C5A"/>
    <w:rsid w:val="00D542A6"/>
    <w:rsid w:val="00D542E8"/>
    <w:rsid w:val="00D54C4F"/>
    <w:rsid w:val="00D54CF6"/>
    <w:rsid w:val="00D55196"/>
    <w:rsid w:val="00D565C9"/>
    <w:rsid w:val="00D56E57"/>
    <w:rsid w:val="00D57DB2"/>
    <w:rsid w:val="00D57EA5"/>
    <w:rsid w:val="00D60039"/>
    <w:rsid w:val="00D61C8B"/>
    <w:rsid w:val="00D61CB9"/>
    <w:rsid w:val="00D6249F"/>
    <w:rsid w:val="00D62973"/>
    <w:rsid w:val="00D62BA0"/>
    <w:rsid w:val="00D634C1"/>
    <w:rsid w:val="00D636CA"/>
    <w:rsid w:val="00D63878"/>
    <w:rsid w:val="00D63A07"/>
    <w:rsid w:val="00D6415D"/>
    <w:rsid w:val="00D660F4"/>
    <w:rsid w:val="00D6631D"/>
    <w:rsid w:val="00D66A53"/>
    <w:rsid w:val="00D66D78"/>
    <w:rsid w:val="00D6737D"/>
    <w:rsid w:val="00D678D3"/>
    <w:rsid w:val="00D67960"/>
    <w:rsid w:val="00D67C7C"/>
    <w:rsid w:val="00D70C95"/>
    <w:rsid w:val="00D71533"/>
    <w:rsid w:val="00D71F94"/>
    <w:rsid w:val="00D71FDE"/>
    <w:rsid w:val="00D7223E"/>
    <w:rsid w:val="00D7233C"/>
    <w:rsid w:val="00D727BE"/>
    <w:rsid w:val="00D727C6"/>
    <w:rsid w:val="00D7298F"/>
    <w:rsid w:val="00D72F2E"/>
    <w:rsid w:val="00D7362C"/>
    <w:rsid w:val="00D73F38"/>
    <w:rsid w:val="00D741CA"/>
    <w:rsid w:val="00D75B41"/>
    <w:rsid w:val="00D766F7"/>
    <w:rsid w:val="00D768DF"/>
    <w:rsid w:val="00D769F5"/>
    <w:rsid w:val="00D76A68"/>
    <w:rsid w:val="00D77034"/>
    <w:rsid w:val="00D80754"/>
    <w:rsid w:val="00D809DA"/>
    <w:rsid w:val="00D80A47"/>
    <w:rsid w:val="00D81212"/>
    <w:rsid w:val="00D81A74"/>
    <w:rsid w:val="00D81D20"/>
    <w:rsid w:val="00D81D34"/>
    <w:rsid w:val="00D823AB"/>
    <w:rsid w:val="00D825B5"/>
    <w:rsid w:val="00D82613"/>
    <w:rsid w:val="00D826D5"/>
    <w:rsid w:val="00D826F9"/>
    <w:rsid w:val="00D83413"/>
    <w:rsid w:val="00D83DF7"/>
    <w:rsid w:val="00D83E6C"/>
    <w:rsid w:val="00D8634C"/>
    <w:rsid w:val="00D86384"/>
    <w:rsid w:val="00D86D41"/>
    <w:rsid w:val="00D872AF"/>
    <w:rsid w:val="00D90051"/>
    <w:rsid w:val="00D90536"/>
    <w:rsid w:val="00D9077B"/>
    <w:rsid w:val="00D90EAC"/>
    <w:rsid w:val="00D91288"/>
    <w:rsid w:val="00D91D43"/>
    <w:rsid w:val="00D91FCD"/>
    <w:rsid w:val="00D92C47"/>
    <w:rsid w:val="00D936BE"/>
    <w:rsid w:val="00D94D0E"/>
    <w:rsid w:val="00D9502D"/>
    <w:rsid w:val="00D953FF"/>
    <w:rsid w:val="00D955CB"/>
    <w:rsid w:val="00D95D1B"/>
    <w:rsid w:val="00D95EA6"/>
    <w:rsid w:val="00D95EAD"/>
    <w:rsid w:val="00D961B2"/>
    <w:rsid w:val="00D96717"/>
    <w:rsid w:val="00D969A2"/>
    <w:rsid w:val="00D970BD"/>
    <w:rsid w:val="00D9745F"/>
    <w:rsid w:val="00DA0365"/>
    <w:rsid w:val="00DA062B"/>
    <w:rsid w:val="00DA0F1F"/>
    <w:rsid w:val="00DA119B"/>
    <w:rsid w:val="00DA14DE"/>
    <w:rsid w:val="00DA164D"/>
    <w:rsid w:val="00DA19FB"/>
    <w:rsid w:val="00DA1E3A"/>
    <w:rsid w:val="00DA276A"/>
    <w:rsid w:val="00DA2A51"/>
    <w:rsid w:val="00DA2B18"/>
    <w:rsid w:val="00DA33C2"/>
    <w:rsid w:val="00DA3BDA"/>
    <w:rsid w:val="00DA4AE7"/>
    <w:rsid w:val="00DA62DD"/>
    <w:rsid w:val="00DA68B6"/>
    <w:rsid w:val="00DA6CC5"/>
    <w:rsid w:val="00DA72F5"/>
    <w:rsid w:val="00DB07A4"/>
    <w:rsid w:val="00DB0A67"/>
    <w:rsid w:val="00DB0E4E"/>
    <w:rsid w:val="00DB2076"/>
    <w:rsid w:val="00DB2D75"/>
    <w:rsid w:val="00DB3234"/>
    <w:rsid w:val="00DB3394"/>
    <w:rsid w:val="00DB3DC0"/>
    <w:rsid w:val="00DB3F97"/>
    <w:rsid w:val="00DB4085"/>
    <w:rsid w:val="00DB41C3"/>
    <w:rsid w:val="00DB526C"/>
    <w:rsid w:val="00DB5492"/>
    <w:rsid w:val="00DB5505"/>
    <w:rsid w:val="00DB6072"/>
    <w:rsid w:val="00DB6166"/>
    <w:rsid w:val="00DB6894"/>
    <w:rsid w:val="00DB6C51"/>
    <w:rsid w:val="00DB7040"/>
    <w:rsid w:val="00DB71B2"/>
    <w:rsid w:val="00DB7AB7"/>
    <w:rsid w:val="00DC005F"/>
    <w:rsid w:val="00DC0A73"/>
    <w:rsid w:val="00DC11F8"/>
    <w:rsid w:val="00DC166C"/>
    <w:rsid w:val="00DC1B38"/>
    <w:rsid w:val="00DC1E38"/>
    <w:rsid w:val="00DC20E1"/>
    <w:rsid w:val="00DC217A"/>
    <w:rsid w:val="00DC2826"/>
    <w:rsid w:val="00DC3272"/>
    <w:rsid w:val="00DC39C4"/>
    <w:rsid w:val="00DC3A48"/>
    <w:rsid w:val="00DC3BAF"/>
    <w:rsid w:val="00DC45BD"/>
    <w:rsid w:val="00DC4618"/>
    <w:rsid w:val="00DC4805"/>
    <w:rsid w:val="00DC4A3D"/>
    <w:rsid w:val="00DC5084"/>
    <w:rsid w:val="00DC5092"/>
    <w:rsid w:val="00DC51AA"/>
    <w:rsid w:val="00DC5573"/>
    <w:rsid w:val="00DC5AB1"/>
    <w:rsid w:val="00DC5B9E"/>
    <w:rsid w:val="00DC5DE4"/>
    <w:rsid w:val="00DC5F7C"/>
    <w:rsid w:val="00DC6DA4"/>
    <w:rsid w:val="00DC706B"/>
    <w:rsid w:val="00DC774C"/>
    <w:rsid w:val="00DC7E17"/>
    <w:rsid w:val="00DD0B2A"/>
    <w:rsid w:val="00DD0FEB"/>
    <w:rsid w:val="00DD1247"/>
    <w:rsid w:val="00DD15B5"/>
    <w:rsid w:val="00DD15F9"/>
    <w:rsid w:val="00DD1DEE"/>
    <w:rsid w:val="00DD2070"/>
    <w:rsid w:val="00DD2C0D"/>
    <w:rsid w:val="00DD335F"/>
    <w:rsid w:val="00DD3E9D"/>
    <w:rsid w:val="00DD4606"/>
    <w:rsid w:val="00DD6A0E"/>
    <w:rsid w:val="00DE09F6"/>
    <w:rsid w:val="00DE17B4"/>
    <w:rsid w:val="00DE17E0"/>
    <w:rsid w:val="00DE187F"/>
    <w:rsid w:val="00DE1A8E"/>
    <w:rsid w:val="00DE2E2E"/>
    <w:rsid w:val="00DE2FAA"/>
    <w:rsid w:val="00DE31E5"/>
    <w:rsid w:val="00DE3366"/>
    <w:rsid w:val="00DE3471"/>
    <w:rsid w:val="00DE369E"/>
    <w:rsid w:val="00DE45C1"/>
    <w:rsid w:val="00DE5048"/>
    <w:rsid w:val="00DE53F2"/>
    <w:rsid w:val="00DE5623"/>
    <w:rsid w:val="00DE5971"/>
    <w:rsid w:val="00DE6162"/>
    <w:rsid w:val="00DE6AE0"/>
    <w:rsid w:val="00DE6BAC"/>
    <w:rsid w:val="00DE7075"/>
    <w:rsid w:val="00DE7695"/>
    <w:rsid w:val="00DE7AF9"/>
    <w:rsid w:val="00DF0792"/>
    <w:rsid w:val="00DF159F"/>
    <w:rsid w:val="00DF26A3"/>
    <w:rsid w:val="00DF297C"/>
    <w:rsid w:val="00DF2C28"/>
    <w:rsid w:val="00DF2F44"/>
    <w:rsid w:val="00DF3806"/>
    <w:rsid w:val="00DF3992"/>
    <w:rsid w:val="00DF3E05"/>
    <w:rsid w:val="00DF4167"/>
    <w:rsid w:val="00DF4522"/>
    <w:rsid w:val="00DF471F"/>
    <w:rsid w:val="00DF4A62"/>
    <w:rsid w:val="00DF4B17"/>
    <w:rsid w:val="00DF4E5F"/>
    <w:rsid w:val="00DF7E10"/>
    <w:rsid w:val="00E00252"/>
    <w:rsid w:val="00E00C9D"/>
    <w:rsid w:val="00E016BD"/>
    <w:rsid w:val="00E01A74"/>
    <w:rsid w:val="00E01E46"/>
    <w:rsid w:val="00E0280F"/>
    <w:rsid w:val="00E0290C"/>
    <w:rsid w:val="00E02CA3"/>
    <w:rsid w:val="00E03BCA"/>
    <w:rsid w:val="00E03C17"/>
    <w:rsid w:val="00E03DFB"/>
    <w:rsid w:val="00E0497B"/>
    <w:rsid w:val="00E04CF4"/>
    <w:rsid w:val="00E04F08"/>
    <w:rsid w:val="00E05759"/>
    <w:rsid w:val="00E05953"/>
    <w:rsid w:val="00E05E8F"/>
    <w:rsid w:val="00E07539"/>
    <w:rsid w:val="00E07E36"/>
    <w:rsid w:val="00E1050A"/>
    <w:rsid w:val="00E11DBF"/>
    <w:rsid w:val="00E11E13"/>
    <w:rsid w:val="00E127AD"/>
    <w:rsid w:val="00E1415B"/>
    <w:rsid w:val="00E14356"/>
    <w:rsid w:val="00E14A85"/>
    <w:rsid w:val="00E153D8"/>
    <w:rsid w:val="00E155DC"/>
    <w:rsid w:val="00E164F4"/>
    <w:rsid w:val="00E165D6"/>
    <w:rsid w:val="00E16653"/>
    <w:rsid w:val="00E17112"/>
    <w:rsid w:val="00E177F5"/>
    <w:rsid w:val="00E17B14"/>
    <w:rsid w:val="00E17D06"/>
    <w:rsid w:val="00E206C7"/>
    <w:rsid w:val="00E20F7D"/>
    <w:rsid w:val="00E2160E"/>
    <w:rsid w:val="00E21812"/>
    <w:rsid w:val="00E21E1B"/>
    <w:rsid w:val="00E228EA"/>
    <w:rsid w:val="00E22AE5"/>
    <w:rsid w:val="00E238B6"/>
    <w:rsid w:val="00E23A40"/>
    <w:rsid w:val="00E24659"/>
    <w:rsid w:val="00E250CE"/>
    <w:rsid w:val="00E25BE9"/>
    <w:rsid w:val="00E25C63"/>
    <w:rsid w:val="00E2730B"/>
    <w:rsid w:val="00E27DE5"/>
    <w:rsid w:val="00E303E6"/>
    <w:rsid w:val="00E31129"/>
    <w:rsid w:val="00E31409"/>
    <w:rsid w:val="00E322FE"/>
    <w:rsid w:val="00E326D6"/>
    <w:rsid w:val="00E32EAF"/>
    <w:rsid w:val="00E330A4"/>
    <w:rsid w:val="00E3381F"/>
    <w:rsid w:val="00E338C5"/>
    <w:rsid w:val="00E33D9A"/>
    <w:rsid w:val="00E340D7"/>
    <w:rsid w:val="00E342C3"/>
    <w:rsid w:val="00E34C2E"/>
    <w:rsid w:val="00E34E59"/>
    <w:rsid w:val="00E35395"/>
    <w:rsid w:val="00E35817"/>
    <w:rsid w:val="00E35CFC"/>
    <w:rsid w:val="00E35FB7"/>
    <w:rsid w:val="00E36003"/>
    <w:rsid w:val="00E364D6"/>
    <w:rsid w:val="00E37897"/>
    <w:rsid w:val="00E37A1B"/>
    <w:rsid w:val="00E405C5"/>
    <w:rsid w:val="00E408A8"/>
    <w:rsid w:val="00E40BCC"/>
    <w:rsid w:val="00E40CC1"/>
    <w:rsid w:val="00E4136B"/>
    <w:rsid w:val="00E418FA"/>
    <w:rsid w:val="00E41C56"/>
    <w:rsid w:val="00E42041"/>
    <w:rsid w:val="00E421EF"/>
    <w:rsid w:val="00E42E06"/>
    <w:rsid w:val="00E43AD4"/>
    <w:rsid w:val="00E458E0"/>
    <w:rsid w:val="00E4595C"/>
    <w:rsid w:val="00E46BF2"/>
    <w:rsid w:val="00E47B05"/>
    <w:rsid w:val="00E5029F"/>
    <w:rsid w:val="00E50643"/>
    <w:rsid w:val="00E50717"/>
    <w:rsid w:val="00E51AE6"/>
    <w:rsid w:val="00E5231C"/>
    <w:rsid w:val="00E52801"/>
    <w:rsid w:val="00E52A31"/>
    <w:rsid w:val="00E537D6"/>
    <w:rsid w:val="00E53E7C"/>
    <w:rsid w:val="00E54092"/>
    <w:rsid w:val="00E54290"/>
    <w:rsid w:val="00E54889"/>
    <w:rsid w:val="00E54E2A"/>
    <w:rsid w:val="00E54FEE"/>
    <w:rsid w:val="00E556B9"/>
    <w:rsid w:val="00E56AD8"/>
    <w:rsid w:val="00E56CCC"/>
    <w:rsid w:val="00E56D61"/>
    <w:rsid w:val="00E57180"/>
    <w:rsid w:val="00E5720F"/>
    <w:rsid w:val="00E5749B"/>
    <w:rsid w:val="00E613B6"/>
    <w:rsid w:val="00E615F2"/>
    <w:rsid w:val="00E628B6"/>
    <w:rsid w:val="00E62A33"/>
    <w:rsid w:val="00E63B36"/>
    <w:rsid w:val="00E640D5"/>
    <w:rsid w:val="00E641CB"/>
    <w:rsid w:val="00E64201"/>
    <w:rsid w:val="00E64531"/>
    <w:rsid w:val="00E64855"/>
    <w:rsid w:val="00E64D33"/>
    <w:rsid w:val="00E65B5F"/>
    <w:rsid w:val="00E660E6"/>
    <w:rsid w:val="00E675E3"/>
    <w:rsid w:val="00E678D4"/>
    <w:rsid w:val="00E67F25"/>
    <w:rsid w:val="00E71274"/>
    <w:rsid w:val="00E71BC0"/>
    <w:rsid w:val="00E72785"/>
    <w:rsid w:val="00E72826"/>
    <w:rsid w:val="00E72C69"/>
    <w:rsid w:val="00E72FD9"/>
    <w:rsid w:val="00E73052"/>
    <w:rsid w:val="00E7331D"/>
    <w:rsid w:val="00E73E3E"/>
    <w:rsid w:val="00E74C86"/>
    <w:rsid w:val="00E7558B"/>
    <w:rsid w:val="00E7694E"/>
    <w:rsid w:val="00E77243"/>
    <w:rsid w:val="00E77BD9"/>
    <w:rsid w:val="00E77ED2"/>
    <w:rsid w:val="00E77FA6"/>
    <w:rsid w:val="00E805AF"/>
    <w:rsid w:val="00E807DF"/>
    <w:rsid w:val="00E80FC0"/>
    <w:rsid w:val="00E82DE7"/>
    <w:rsid w:val="00E83C40"/>
    <w:rsid w:val="00E841C4"/>
    <w:rsid w:val="00E8449A"/>
    <w:rsid w:val="00E84A83"/>
    <w:rsid w:val="00E84D99"/>
    <w:rsid w:val="00E85353"/>
    <w:rsid w:val="00E857CD"/>
    <w:rsid w:val="00E85C88"/>
    <w:rsid w:val="00E85FB3"/>
    <w:rsid w:val="00E85FC5"/>
    <w:rsid w:val="00E86712"/>
    <w:rsid w:val="00E869FD"/>
    <w:rsid w:val="00E8798F"/>
    <w:rsid w:val="00E87E17"/>
    <w:rsid w:val="00E87F3D"/>
    <w:rsid w:val="00E901D5"/>
    <w:rsid w:val="00E90D21"/>
    <w:rsid w:val="00E918DB"/>
    <w:rsid w:val="00E91BD9"/>
    <w:rsid w:val="00E91D56"/>
    <w:rsid w:val="00E91FB0"/>
    <w:rsid w:val="00E92F7E"/>
    <w:rsid w:val="00E93748"/>
    <w:rsid w:val="00E93BB0"/>
    <w:rsid w:val="00E93D27"/>
    <w:rsid w:val="00E9476E"/>
    <w:rsid w:val="00E94A3F"/>
    <w:rsid w:val="00E94C6A"/>
    <w:rsid w:val="00E94FB0"/>
    <w:rsid w:val="00E950BF"/>
    <w:rsid w:val="00E95316"/>
    <w:rsid w:val="00E95BF1"/>
    <w:rsid w:val="00E97018"/>
    <w:rsid w:val="00E9769F"/>
    <w:rsid w:val="00E9791D"/>
    <w:rsid w:val="00EA06E3"/>
    <w:rsid w:val="00EA0E20"/>
    <w:rsid w:val="00EA20DC"/>
    <w:rsid w:val="00EA2CD5"/>
    <w:rsid w:val="00EA2DDA"/>
    <w:rsid w:val="00EA2F6E"/>
    <w:rsid w:val="00EA3491"/>
    <w:rsid w:val="00EA46CE"/>
    <w:rsid w:val="00EA49CB"/>
    <w:rsid w:val="00EA4BB8"/>
    <w:rsid w:val="00EA6324"/>
    <w:rsid w:val="00EA672F"/>
    <w:rsid w:val="00EA710F"/>
    <w:rsid w:val="00EA75C6"/>
    <w:rsid w:val="00EA775A"/>
    <w:rsid w:val="00EA77BB"/>
    <w:rsid w:val="00EA7CC8"/>
    <w:rsid w:val="00EA7F07"/>
    <w:rsid w:val="00EB0C4B"/>
    <w:rsid w:val="00EB0EEC"/>
    <w:rsid w:val="00EB12DB"/>
    <w:rsid w:val="00EB1395"/>
    <w:rsid w:val="00EB25AA"/>
    <w:rsid w:val="00EB29E5"/>
    <w:rsid w:val="00EB31CB"/>
    <w:rsid w:val="00EB3D4E"/>
    <w:rsid w:val="00EB5577"/>
    <w:rsid w:val="00EB61D1"/>
    <w:rsid w:val="00EB61F1"/>
    <w:rsid w:val="00EB68F7"/>
    <w:rsid w:val="00EB6AC4"/>
    <w:rsid w:val="00EB7660"/>
    <w:rsid w:val="00EB7AC4"/>
    <w:rsid w:val="00EC0185"/>
    <w:rsid w:val="00EC0A87"/>
    <w:rsid w:val="00EC152C"/>
    <w:rsid w:val="00EC1926"/>
    <w:rsid w:val="00EC2331"/>
    <w:rsid w:val="00EC23B8"/>
    <w:rsid w:val="00EC2B4B"/>
    <w:rsid w:val="00EC2B8F"/>
    <w:rsid w:val="00EC2BF9"/>
    <w:rsid w:val="00EC2E56"/>
    <w:rsid w:val="00EC30A1"/>
    <w:rsid w:val="00EC3713"/>
    <w:rsid w:val="00EC3714"/>
    <w:rsid w:val="00EC3D6B"/>
    <w:rsid w:val="00EC3E06"/>
    <w:rsid w:val="00EC410C"/>
    <w:rsid w:val="00EC469A"/>
    <w:rsid w:val="00EC4BD0"/>
    <w:rsid w:val="00EC5420"/>
    <w:rsid w:val="00EC5DF7"/>
    <w:rsid w:val="00EC65AA"/>
    <w:rsid w:val="00EC6D14"/>
    <w:rsid w:val="00EC7108"/>
    <w:rsid w:val="00ED01CC"/>
    <w:rsid w:val="00ED03DA"/>
    <w:rsid w:val="00ED09A3"/>
    <w:rsid w:val="00ED34F5"/>
    <w:rsid w:val="00ED3A88"/>
    <w:rsid w:val="00ED4016"/>
    <w:rsid w:val="00ED40F7"/>
    <w:rsid w:val="00ED4352"/>
    <w:rsid w:val="00ED49CE"/>
    <w:rsid w:val="00ED4E4F"/>
    <w:rsid w:val="00ED529C"/>
    <w:rsid w:val="00ED5744"/>
    <w:rsid w:val="00ED6393"/>
    <w:rsid w:val="00ED6A50"/>
    <w:rsid w:val="00ED6B11"/>
    <w:rsid w:val="00ED72F5"/>
    <w:rsid w:val="00ED73E5"/>
    <w:rsid w:val="00ED744E"/>
    <w:rsid w:val="00EE0296"/>
    <w:rsid w:val="00EE030E"/>
    <w:rsid w:val="00EE049A"/>
    <w:rsid w:val="00EE0CC0"/>
    <w:rsid w:val="00EE1930"/>
    <w:rsid w:val="00EE1D2D"/>
    <w:rsid w:val="00EE1F9D"/>
    <w:rsid w:val="00EE2211"/>
    <w:rsid w:val="00EE27D4"/>
    <w:rsid w:val="00EE2B77"/>
    <w:rsid w:val="00EE31C8"/>
    <w:rsid w:val="00EE3B47"/>
    <w:rsid w:val="00EE4F89"/>
    <w:rsid w:val="00EE547C"/>
    <w:rsid w:val="00EE56E8"/>
    <w:rsid w:val="00EE58BE"/>
    <w:rsid w:val="00EE6348"/>
    <w:rsid w:val="00EE71A6"/>
    <w:rsid w:val="00EE75E5"/>
    <w:rsid w:val="00EE764D"/>
    <w:rsid w:val="00EE7881"/>
    <w:rsid w:val="00EE79FA"/>
    <w:rsid w:val="00EF0314"/>
    <w:rsid w:val="00EF143D"/>
    <w:rsid w:val="00EF2193"/>
    <w:rsid w:val="00EF27F0"/>
    <w:rsid w:val="00EF2A1B"/>
    <w:rsid w:val="00EF2B87"/>
    <w:rsid w:val="00EF35E0"/>
    <w:rsid w:val="00EF4A3E"/>
    <w:rsid w:val="00EF4A53"/>
    <w:rsid w:val="00EF4E6E"/>
    <w:rsid w:val="00EF5912"/>
    <w:rsid w:val="00EF6378"/>
    <w:rsid w:val="00EF6B44"/>
    <w:rsid w:val="00EF79DF"/>
    <w:rsid w:val="00F01767"/>
    <w:rsid w:val="00F017EA"/>
    <w:rsid w:val="00F01992"/>
    <w:rsid w:val="00F01F25"/>
    <w:rsid w:val="00F026E0"/>
    <w:rsid w:val="00F032F3"/>
    <w:rsid w:val="00F03E25"/>
    <w:rsid w:val="00F042CB"/>
    <w:rsid w:val="00F05037"/>
    <w:rsid w:val="00F0551D"/>
    <w:rsid w:val="00F05547"/>
    <w:rsid w:val="00F05C73"/>
    <w:rsid w:val="00F0604B"/>
    <w:rsid w:val="00F0616E"/>
    <w:rsid w:val="00F06C20"/>
    <w:rsid w:val="00F06EFB"/>
    <w:rsid w:val="00F0703E"/>
    <w:rsid w:val="00F07D8B"/>
    <w:rsid w:val="00F11976"/>
    <w:rsid w:val="00F11BFA"/>
    <w:rsid w:val="00F12379"/>
    <w:rsid w:val="00F125BA"/>
    <w:rsid w:val="00F12CA7"/>
    <w:rsid w:val="00F134B0"/>
    <w:rsid w:val="00F13A0F"/>
    <w:rsid w:val="00F13D6C"/>
    <w:rsid w:val="00F13FF1"/>
    <w:rsid w:val="00F1462A"/>
    <w:rsid w:val="00F1463F"/>
    <w:rsid w:val="00F14D73"/>
    <w:rsid w:val="00F151D1"/>
    <w:rsid w:val="00F161EB"/>
    <w:rsid w:val="00F16B69"/>
    <w:rsid w:val="00F2095B"/>
    <w:rsid w:val="00F21462"/>
    <w:rsid w:val="00F21D4B"/>
    <w:rsid w:val="00F23F21"/>
    <w:rsid w:val="00F24040"/>
    <w:rsid w:val="00F24A52"/>
    <w:rsid w:val="00F24C3A"/>
    <w:rsid w:val="00F25284"/>
    <w:rsid w:val="00F25314"/>
    <w:rsid w:val="00F2552B"/>
    <w:rsid w:val="00F25DB9"/>
    <w:rsid w:val="00F266D3"/>
    <w:rsid w:val="00F269E2"/>
    <w:rsid w:val="00F274BB"/>
    <w:rsid w:val="00F277D0"/>
    <w:rsid w:val="00F27868"/>
    <w:rsid w:val="00F313D3"/>
    <w:rsid w:val="00F31F46"/>
    <w:rsid w:val="00F335D5"/>
    <w:rsid w:val="00F3371D"/>
    <w:rsid w:val="00F34465"/>
    <w:rsid w:val="00F3483B"/>
    <w:rsid w:val="00F34AC7"/>
    <w:rsid w:val="00F3524C"/>
    <w:rsid w:val="00F365C5"/>
    <w:rsid w:val="00F36B61"/>
    <w:rsid w:val="00F36EA3"/>
    <w:rsid w:val="00F37C2B"/>
    <w:rsid w:val="00F40105"/>
    <w:rsid w:val="00F4023C"/>
    <w:rsid w:val="00F40D8F"/>
    <w:rsid w:val="00F41671"/>
    <w:rsid w:val="00F4167E"/>
    <w:rsid w:val="00F4206A"/>
    <w:rsid w:val="00F42201"/>
    <w:rsid w:val="00F44B8A"/>
    <w:rsid w:val="00F44FE7"/>
    <w:rsid w:val="00F457E0"/>
    <w:rsid w:val="00F461E4"/>
    <w:rsid w:val="00F468A5"/>
    <w:rsid w:val="00F47072"/>
    <w:rsid w:val="00F47327"/>
    <w:rsid w:val="00F47CA6"/>
    <w:rsid w:val="00F47F05"/>
    <w:rsid w:val="00F500D9"/>
    <w:rsid w:val="00F52200"/>
    <w:rsid w:val="00F538D9"/>
    <w:rsid w:val="00F54047"/>
    <w:rsid w:val="00F54421"/>
    <w:rsid w:val="00F54F51"/>
    <w:rsid w:val="00F55226"/>
    <w:rsid w:val="00F554B7"/>
    <w:rsid w:val="00F55C3D"/>
    <w:rsid w:val="00F55FA8"/>
    <w:rsid w:val="00F561B6"/>
    <w:rsid w:val="00F568C1"/>
    <w:rsid w:val="00F56AAC"/>
    <w:rsid w:val="00F57D7C"/>
    <w:rsid w:val="00F60ABB"/>
    <w:rsid w:val="00F60C86"/>
    <w:rsid w:val="00F61597"/>
    <w:rsid w:val="00F61688"/>
    <w:rsid w:val="00F61B78"/>
    <w:rsid w:val="00F61BDB"/>
    <w:rsid w:val="00F62656"/>
    <w:rsid w:val="00F6371D"/>
    <w:rsid w:val="00F63D30"/>
    <w:rsid w:val="00F641C7"/>
    <w:rsid w:val="00F65EFF"/>
    <w:rsid w:val="00F65F29"/>
    <w:rsid w:val="00F66307"/>
    <w:rsid w:val="00F66A55"/>
    <w:rsid w:val="00F66BE5"/>
    <w:rsid w:val="00F67987"/>
    <w:rsid w:val="00F67F84"/>
    <w:rsid w:val="00F706A9"/>
    <w:rsid w:val="00F71A6D"/>
    <w:rsid w:val="00F71C4A"/>
    <w:rsid w:val="00F71CF1"/>
    <w:rsid w:val="00F71E94"/>
    <w:rsid w:val="00F72493"/>
    <w:rsid w:val="00F728C8"/>
    <w:rsid w:val="00F72A50"/>
    <w:rsid w:val="00F72ECE"/>
    <w:rsid w:val="00F73384"/>
    <w:rsid w:val="00F742CE"/>
    <w:rsid w:val="00F74B68"/>
    <w:rsid w:val="00F751D4"/>
    <w:rsid w:val="00F7598A"/>
    <w:rsid w:val="00F76812"/>
    <w:rsid w:val="00F7774E"/>
    <w:rsid w:val="00F80266"/>
    <w:rsid w:val="00F8040F"/>
    <w:rsid w:val="00F80C70"/>
    <w:rsid w:val="00F8200F"/>
    <w:rsid w:val="00F83EEC"/>
    <w:rsid w:val="00F83FCD"/>
    <w:rsid w:val="00F85FA3"/>
    <w:rsid w:val="00F8655E"/>
    <w:rsid w:val="00F8661B"/>
    <w:rsid w:val="00F86B84"/>
    <w:rsid w:val="00F8777B"/>
    <w:rsid w:val="00F87A46"/>
    <w:rsid w:val="00F87C07"/>
    <w:rsid w:val="00F90FAC"/>
    <w:rsid w:val="00F91E84"/>
    <w:rsid w:val="00F924B5"/>
    <w:rsid w:val="00F932D5"/>
    <w:rsid w:val="00F934DD"/>
    <w:rsid w:val="00F9433B"/>
    <w:rsid w:val="00F949F1"/>
    <w:rsid w:val="00F95394"/>
    <w:rsid w:val="00F95AB5"/>
    <w:rsid w:val="00F95B28"/>
    <w:rsid w:val="00F95B83"/>
    <w:rsid w:val="00F9627D"/>
    <w:rsid w:val="00F963C9"/>
    <w:rsid w:val="00F964BC"/>
    <w:rsid w:val="00F96707"/>
    <w:rsid w:val="00F96F08"/>
    <w:rsid w:val="00F97772"/>
    <w:rsid w:val="00F97B03"/>
    <w:rsid w:val="00F97E51"/>
    <w:rsid w:val="00F97E8E"/>
    <w:rsid w:val="00FA0428"/>
    <w:rsid w:val="00FA070C"/>
    <w:rsid w:val="00FA10E0"/>
    <w:rsid w:val="00FA186E"/>
    <w:rsid w:val="00FA1A1D"/>
    <w:rsid w:val="00FA1AE7"/>
    <w:rsid w:val="00FA248D"/>
    <w:rsid w:val="00FA251B"/>
    <w:rsid w:val="00FA291C"/>
    <w:rsid w:val="00FA2DA8"/>
    <w:rsid w:val="00FA3C39"/>
    <w:rsid w:val="00FA3C3D"/>
    <w:rsid w:val="00FA3CDE"/>
    <w:rsid w:val="00FA41DF"/>
    <w:rsid w:val="00FA4623"/>
    <w:rsid w:val="00FA486A"/>
    <w:rsid w:val="00FA5B99"/>
    <w:rsid w:val="00FA69B8"/>
    <w:rsid w:val="00FA6D4B"/>
    <w:rsid w:val="00FA7983"/>
    <w:rsid w:val="00FB02BC"/>
    <w:rsid w:val="00FB040E"/>
    <w:rsid w:val="00FB065A"/>
    <w:rsid w:val="00FB06B3"/>
    <w:rsid w:val="00FB1101"/>
    <w:rsid w:val="00FB1157"/>
    <w:rsid w:val="00FB29BB"/>
    <w:rsid w:val="00FB2A70"/>
    <w:rsid w:val="00FB2A98"/>
    <w:rsid w:val="00FB3654"/>
    <w:rsid w:val="00FB4090"/>
    <w:rsid w:val="00FB50C1"/>
    <w:rsid w:val="00FB67CE"/>
    <w:rsid w:val="00FB6E22"/>
    <w:rsid w:val="00FB7335"/>
    <w:rsid w:val="00FB7B94"/>
    <w:rsid w:val="00FB7BA6"/>
    <w:rsid w:val="00FB7BF4"/>
    <w:rsid w:val="00FC10BE"/>
    <w:rsid w:val="00FC1699"/>
    <w:rsid w:val="00FC2090"/>
    <w:rsid w:val="00FC26CE"/>
    <w:rsid w:val="00FC2BC8"/>
    <w:rsid w:val="00FC2E25"/>
    <w:rsid w:val="00FC2F8A"/>
    <w:rsid w:val="00FC3708"/>
    <w:rsid w:val="00FC383D"/>
    <w:rsid w:val="00FC385D"/>
    <w:rsid w:val="00FC420E"/>
    <w:rsid w:val="00FC453D"/>
    <w:rsid w:val="00FC4909"/>
    <w:rsid w:val="00FC4DCC"/>
    <w:rsid w:val="00FC514D"/>
    <w:rsid w:val="00FC6205"/>
    <w:rsid w:val="00FC6935"/>
    <w:rsid w:val="00FC6AB0"/>
    <w:rsid w:val="00FC6F79"/>
    <w:rsid w:val="00FC6F8F"/>
    <w:rsid w:val="00FC7537"/>
    <w:rsid w:val="00FC7E2B"/>
    <w:rsid w:val="00FD08BE"/>
    <w:rsid w:val="00FD0FAB"/>
    <w:rsid w:val="00FD1AA9"/>
    <w:rsid w:val="00FD1C72"/>
    <w:rsid w:val="00FD2000"/>
    <w:rsid w:val="00FD2EB7"/>
    <w:rsid w:val="00FD3287"/>
    <w:rsid w:val="00FD3AB6"/>
    <w:rsid w:val="00FD3EFF"/>
    <w:rsid w:val="00FD4060"/>
    <w:rsid w:val="00FD45BE"/>
    <w:rsid w:val="00FD4735"/>
    <w:rsid w:val="00FD63A5"/>
    <w:rsid w:val="00FD679C"/>
    <w:rsid w:val="00FD68FF"/>
    <w:rsid w:val="00FD6EFF"/>
    <w:rsid w:val="00FD7029"/>
    <w:rsid w:val="00FD773B"/>
    <w:rsid w:val="00FD7881"/>
    <w:rsid w:val="00FD7EB5"/>
    <w:rsid w:val="00FE0071"/>
    <w:rsid w:val="00FE0102"/>
    <w:rsid w:val="00FE1033"/>
    <w:rsid w:val="00FE148C"/>
    <w:rsid w:val="00FE16E8"/>
    <w:rsid w:val="00FE1794"/>
    <w:rsid w:val="00FE1D80"/>
    <w:rsid w:val="00FE1EC0"/>
    <w:rsid w:val="00FE28CC"/>
    <w:rsid w:val="00FE2F72"/>
    <w:rsid w:val="00FE3150"/>
    <w:rsid w:val="00FE3186"/>
    <w:rsid w:val="00FE358E"/>
    <w:rsid w:val="00FE3859"/>
    <w:rsid w:val="00FE3A85"/>
    <w:rsid w:val="00FE3A9E"/>
    <w:rsid w:val="00FE43B6"/>
    <w:rsid w:val="00FE4624"/>
    <w:rsid w:val="00FE48CB"/>
    <w:rsid w:val="00FE5131"/>
    <w:rsid w:val="00FE5DAD"/>
    <w:rsid w:val="00FE6CEB"/>
    <w:rsid w:val="00FE71B2"/>
    <w:rsid w:val="00FE77E9"/>
    <w:rsid w:val="00FE7E65"/>
    <w:rsid w:val="00FF060C"/>
    <w:rsid w:val="00FF06DD"/>
    <w:rsid w:val="00FF123E"/>
    <w:rsid w:val="00FF1281"/>
    <w:rsid w:val="00FF17C1"/>
    <w:rsid w:val="00FF202A"/>
    <w:rsid w:val="00FF2C0E"/>
    <w:rsid w:val="00FF3C7A"/>
    <w:rsid w:val="00FF50E0"/>
    <w:rsid w:val="00FF58E2"/>
    <w:rsid w:val="00FF6535"/>
    <w:rsid w:val="00FF7E50"/>
    <w:rsid w:val="00FF7FE8"/>
    <w:rsid w:val="39026688"/>
    <w:rsid w:val="391737FD"/>
    <w:rsid w:val="56983C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972BC"/>
  <w15:docId w15:val="{783C32D7-4568-4741-9719-CE5605703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022A"/>
    <w:rPr>
      <w:rFonts w:ascii="Angsana New" w:eastAsia="Times New Roman" w:hAnsi="Angsana New"/>
      <w:sz w:val="28"/>
      <w:szCs w:val="28"/>
    </w:rPr>
  </w:style>
  <w:style w:type="paragraph" w:styleId="Heading1">
    <w:name w:val="heading 1"/>
    <w:basedOn w:val="Normal"/>
    <w:next w:val="Normal"/>
    <w:qFormat/>
    <w:rsid w:val="00980FD6"/>
    <w:pPr>
      <w:keepNext/>
      <w:outlineLvl w:val="0"/>
    </w:pPr>
    <w:rPr>
      <w:rFonts w:ascii="Tahoma" w:eastAsia="Cordia New" w:hAnsi="Tahoma" w:cs="Tahoma"/>
      <w:b/>
      <w:bCs/>
      <w:color w:val="FF0000"/>
      <w:sz w:val="86"/>
      <w:szCs w:val="86"/>
    </w:rPr>
  </w:style>
  <w:style w:type="paragraph" w:styleId="Heading2">
    <w:name w:val="heading 2"/>
    <w:basedOn w:val="Normal"/>
    <w:next w:val="Normal"/>
    <w:qFormat/>
    <w:rsid w:val="00980FD6"/>
    <w:pPr>
      <w:keepNext/>
      <w:jc w:val="center"/>
      <w:outlineLvl w:val="1"/>
    </w:pPr>
    <w:rPr>
      <w:rFonts w:ascii="Cordia New" w:eastAsia="Cordia New" w:hAnsi="Cordia New" w:cs="Cordia New"/>
      <w:b/>
      <w:bCs/>
    </w:rPr>
  </w:style>
  <w:style w:type="paragraph" w:styleId="Heading3">
    <w:name w:val="heading 3"/>
    <w:basedOn w:val="Normal"/>
    <w:next w:val="Normal"/>
    <w:qFormat/>
    <w:rsid w:val="00980FD6"/>
    <w:pPr>
      <w:keepNext/>
      <w:jc w:val="right"/>
      <w:outlineLvl w:val="2"/>
    </w:pPr>
    <w:rPr>
      <w:rFonts w:ascii="Trebuchet MS" w:eastAsia="Cordia New" w:hAnsi="Trebuchet MS" w:cs="Cordia New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sid w:val="00980FD6"/>
    <w:pPr>
      <w:keepNext/>
      <w:numPr>
        <w:numId w:val="1"/>
      </w:numPr>
      <w:tabs>
        <w:tab w:val="clear" w:pos="1440"/>
        <w:tab w:val="num" w:pos="709"/>
      </w:tabs>
      <w:ind w:left="709" w:hanging="425"/>
      <w:outlineLvl w:val="3"/>
    </w:pPr>
    <w:rPr>
      <w:rFonts w:ascii="Tahoma" w:eastAsia="Cordia New" w:hAnsi="Tahoma" w:cs="Tahoma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980FD6"/>
    <w:pPr>
      <w:keepNext/>
      <w:outlineLvl w:val="4"/>
    </w:pPr>
    <w:rPr>
      <w:rFonts w:ascii="Tahoma" w:eastAsia="Cordia New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980FD6"/>
    <w:pPr>
      <w:keepNext/>
      <w:outlineLvl w:val="5"/>
    </w:pPr>
    <w:rPr>
      <w:rFonts w:ascii="Tahoma" w:eastAsia="Cordia New" w:hAnsi="Tahoma" w:cs="Tahoma"/>
      <w:b/>
      <w:bCs/>
      <w:sz w:val="32"/>
      <w:szCs w:val="30"/>
      <w:u w:val="single"/>
    </w:rPr>
  </w:style>
  <w:style w:type="paragraph" w:styleId="Heading7">
    <w:name w:val="heading 7"/>
    <w:basedOn w:val="Normal"/>
    <w:next w:val="Normal"/>
    <w:qFormat/>
    <w:rsid w:val="00980FD6"/>
    <w:pPr>
      <w:keepNext/>
      <w:jc w:val="right"/>
      <w:outlineLvl w:val="6"/>
    </w:pPr>
    <w:rPr>
      <w:rFonts w:ascii="Tahoma" w:eastAsia="Cordia New" w:hAnsi="Tahoma" w:cs="Tahoma"/>
      <w:b/>
      <w:bCs/>
      <w:sz w:val="20"/>
      <w:szCs w:val="20"/>
    </w:rPr>
  </w:style>
  <w:style w:type="paragraph" w:styleId="Heading8">
    <w:name w:val="heading 8"/>
    <w:basedOn w:val="Normal"/>
    <w:next w:val="Normal"/>
    <w:qFormat/>
    <w:rsid w:val="00980FD6"/>
    <w:pPr>
      <w:keepNext/>
      <w:jc w:val="center"/>
      <w:outlineLvl w:val="7"/>
    </w:pPr>
    <w:rPr>
      <w:rFonts w:ascii="Tahoma" w:eastAsia="Cordia New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0FD6"/>
    <w:pPr>
      <w:tabs>
        <w:tab w:val="center" w:pos="4320"/>
        <w:tab w:val="right" w:pos="8640"/>
      </w:tabs>
    </w:pPr>
    <w:rPr>
      <w:rFonts w:ascii="Cordia New" w:eastAsia="Cordia New" w:hAnsi="Cordia New" w:cs="Cordia New"/>
    </w:rPr>
  </w:style>
  <w:style w:type="paragraph" w:styleId="Footer">
    <w:name w:val="footer"/>
    <w:basedOn w:val="Normal"/>
    <w:rsid w:val="00980FD6"/>
    <w:pPr>
      <w:tabs>
        <w:tab w:val="center" w:pos="4320"/>
        <w:tab w:val="right" w:pos="8640"/>
      </w:tabs>
    </w:pPr>
    <w:rPr>
      <w:rFonts w:ascii="Cordia New" w:eastAsia="Cordia New" w:hAnsi="Cordia New" w:cs="Cordia New"/>
    </w:rPr>
  </w:style>
  <w:style w:type="character" w:styleId="Hyperlink">
    <w:name w:val="Hyperlink"/>
    <w:uiPriority w:val="99"/>
    <w:rsid w:val="00980FD6"/>
    <w:rPr>
      <w:color w:val="0000FF"/>
      <w:u w:val="single"/>
    </w:rPr>
  </w:style>
  <w:style w:type="character" w:styleId="PageNumber">
    <w:name w:val="page number"/>
    <w:basedOn w:val="DefaultParagraphFont"/>
    <w:rsid w:val="00980FD6"/>
  </w:style>
  <w:style w:type="character" w:styleId="Strong">
    <w:name w:val="Strong"/>
    <w:qFormat/>
    <w:rsid w:val="00980FD6"/>
    <w:rPr>
      <w:rFonts w:cs="Cordia New"/>
      <w:b/>
      <w:bCs/>
    </w:rPr>
  </w:style>
  <w:style w:type="paragraph" w:styleId="BodyText">
    <w:name w:val="Body Text"/>
    <w:basedOn w:val="Normal"/>
    <w:rsid w:val="00980FD6"/>
    <w:pPr>
      <w:spacing w:before="120"/>
    </w:pPr>
    <w:rPr>
      <w:rFonts w:ascii="Arial" w:eastAsia="Cordia New" w:hAnsi="Arial" w:cs="Cordia New"/>
      <w:sz w:val="20"/>
      <w:szCs w:val="20"/>
    </w:rPr>
  </w:style>
  <w:style w:type="paragraph" w:styleId="Subtitle">
    <w:name w:val="Subtitle"/>
    <w:basedOn w:val="Normal"/>
    <w:qFormat/>
    <w:rsid w:val="00980FD6"/>
    <w:pPr>
      <w:shd w:val="clear" w:color="auto" w:fill="808080"/>
    </w:pPr>
    <w:rPr>
      <w:rFonts w:ascii="Times New Roman" w:hAnsi="Times New Roman" w:cs="Cordia New"/>
      <w:b/>
      <w:bCs/>
      <w:color w:val="FFFF00"/>
      <w:sz w:val="24"/>
      <w:szCs w:val="24"/>
    </w:rPr>
  </w:style>
  <w:style w:type="paragraph" w:styleId="BodyTextIndent">
    <w:name w:val="Body Text Indent"/>
    <w:basedOn w:val="Normal"/>
    <w:rsid w:val="00980FD6"/>
    <w:pPr>
      <w:ind w:left="2880"/>
    </w:pPr>
    <w:rPr>
      <w:rFonts w:ascii="Arial" w:hAnsi="Arial"/>
      <w:sz w:val="18"/>
      <w:szCs w:val="18"/>
    </w:rPr>
  </w:style>
  <w:style w:type="paragraph" w:styleId="Title">
    <w:name w:val="Title"/>
    <w:basedOn w:val="Normal"/>
    <w:qFormat/>
    <w:rsid w:val="00980FD6"/>
    <w:pPr>
      <w:jc w:val="center"/>
      <w:outlineLvl w:val="0"/>
    </w:pPr>
    <w:rPr>
      <w:rFonts w:ascii="Cordia New" w:eastAsia="Cordia New" w:hAnsi="Cordia New" w:cs="Cordia New"/>
      <w:b/>
      <w:bCs/>
      <w:kern w:val="36"/>
      <w:sz w:val="40"/>
      <w:szCs w:val="40"/>
    </w:rPr>
  </w:style>
  <w:style w:type="paragraph" w:styleId="DocumentMap">
    <w:name w:val="Document Map"/>
    <w:basedOn w:val="Normal"/>
    <w:semiHidden/>
    <w:rsid w:val="00980FD6"/>
    <w:pPr>
      <w:shd w:val="clear" w:color="auto" w:fill="000080"/>
    </w:pPr>
    <w:rPr>
      <w:rFonts w:ascii="Tahoma" w:hAnsi="Tahoma"/>
      <w:szCs w:val="32"/>
    </w:rPr>
  </w:style>
  <w:style w:type="paragraph" w:styleId="BodyText3">
    <w:name w:val="Body Text 3"/>
    <w:basedOn w:val="Normal"/>
    <w:rsid w:val="009D06CB"/>
    <w:pPr>
      <w:spacing w:after="120"/>
    </w:pPr>
    <w:rPr>
      <w:rFonts w:ascii="Cordia New" w:eastAsia="Cordia New" w:hAnsi="Cordia New" w:cs="Cordia New"/>
      <w:sz w:val="16"/>
      <w:szCs w:val="16"/>
    </w:rPr>
  </w:style>
  <w:style w:type="table" w:styleId="TableGrid">
    <w:name w:val="Table Grid"/>
    <w:basedOn w:val="TableNormal"/>
    <w:uiPriority w:val="39"/>
    <w:rsid w:val="008040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gesubtitle1">
    <w:name w:val="pagesubtitle1"/>
    <w:rsid w:val="007C4FAF"/>
    <w:rPr>
      <w:rFonts w:ascii="Arial" w:hAnsi="Arial" w:hint="default"/>
      <w:b w:val="0"/>
      <w:bCs w:val="0"/>
      <w:sz w:val="23"/>
      <w:szCs w:val="23"/>
    </w:rPr>
  </w:style>
  <w:style w:type="paragraph" w:styleId="Caption">
    <w:name w:val="caption"/>
    <w:basedOn w:val="Normal"/>
    <w:next w:val="Normal"/>
    <w:qFormat/>
    <w:rsid w:val="00FE1794"/>
    <w:rPr>
      <w:rFonts w:ascii="Cordia New" w:eastAsia="Cordia New" w:hAnsi="Cordia New" w:cs="Cordia New"/>
      <w:b/>
      <w:bCs/>
      <w:sz w:val="20"/>
      <w:szCs w:val="23"/>
    </w:rPr>
  </w:style>
  <w:style w:type="paragraph" w:styleId="TOC1">
    <w:name w:val="toc 1"/>
    <w:basedOn w:val="Normal"/>
    <w:next w:val="Normal"/>
    <w:autoRedefine/>
    <w:uiPriority w:val="39"/>
    <w:rsid w:val="00E54092"/>
    <w:pPr>
      <w:tabs>
        <w:tab w:val="left" w:pos="700"/>
        <w:tab w:val="right" w:leader="dot" w:pos="8960"/>
      </w:tabs>
      <w:ind w:left="980" w:hanging="980"/>
    </w:pPr>
    <w:rPr>
      <w:rFonts w:ascii="Cordia New" w:eastAsia="Cordia New" w:hAnsi="Cordia New" w:cs="Cordia New"/>
      <w:szCs w:val="32"/>
    </w:rPr>
  </w:style>
  <w:style w:type="paragraph" w:customStyle="1" w:styleId="DefaultParagraphFontParaCharChar">
    <w:name w:val="Default Paragraph Font Para Char Char"/>
    <w:basedOn w:val="Normal"/>
    <w:rsid w:val="00C4236C"/>
    <w:pPr>
      <w:spacing w:after="160" w:line="240" w:lineRule="exact"/>
    </w:pPr>
    <w:rPr>
      <w:rFonts w:ascii="Verdana" w:hAnsi="Verdana"/>
      <w:sz w:val="20"/>
    </w:rPr>
  </w:style>
  <w:style w:type="paragraph" w:customStyle="1" w:styleId="1">
    <w:name w:val="รายการย่อหน้า1"/>
    <w:basedOn w:val="Normal"/>
    <w:uiPriority w:val="34"/>
    <w:qFormat/>
    <w:rsid w:val="00CA2268"/>
    <w:pPr>
      <w:ind w:left="720"/>
    </w:pPr>
    <w:rPr>
      <w:rFonts w:ascii="Cordia New" w:eastAsia="Cordia New" w:hAnsi="Cordia New" w:cs="Cordia New"/>
      <w:szCs w:val="35"/>
    </w:rPr>
  </w:style>
  <w:style w:type="paragraph" w:styleId="FootnoteText">
    <w:name w:val="footnote text"/>
    <w:basedOn w:val="Normal"/>
    <w:link w:val="FootnoteTextChar"/>
    <w:rsid w:val="002930D0"/>
    <w:rPr>
      <w:rFonts w:ascii="Browallia New" w:eastAsia="Browallia New" w:hAnsi="Browallia New" w:cs="Browallia New"/>
      <w:sz w:val="20"/>
      <w:szCs w:val="23"/>
    </w:rPr>
  </w:style>
  <w:style w:type="character" w:customStyle="1" w:styleId="FootnoteTextChar">
    <w:name w:val="Footnote Text Char"/>
    <w:link w:val="FootnoteText"/>
    <w:rsid w:val="002930D0"/>
    <w:rPr>
      <w:rFonts w:ascii="Browallia New" w:eastAsia="Browallia New" w:hAnsi="Browallia New" w:cs="Browallia New"/>
      <w:szCs w:val="23"/>
    </w:rPr>
  </w:style>
  <w:style w:type="character" w:styleId="FootnoteReference">
    <w:name w:val="footnote reference"/>
    <w:rsid w:val="002930D0"/>
    <w:rPr>
      <w:sz w:val="32"/>
      <w:szCs w:val="32"/>
      <w:vertAlign w:val="superscript"/>
    </w:rPr>
  </w:style>
  <w:style w:type="paragraph" w:customStyle="1" w:styleId="NormalLatinCordiaNew">
    <w:name w:val="Normal + (Latin) Cordia New"/>
    <w:aliases w:val="(Complex) Cordia New,14 pt"/>
    <w:basedOn w:val="Normal"/>
    <w:rsid w:val="00AC5698"/>
    <w:rPr>
      <w:rFonts w:ascii="Cordia New" w:hAnsi="Cordia New" w:cs="Cordia New"/>
    </w:rPr>
  </w:style>
  <w:style w:type="paragraph" w:customStyle="1" w:styleId="Default">
    <w:name w:val="Default"/>
    <w:rsid w:val="00AC5698"/>
    <w:pPr>
      <w:autoSpaceDE w:val="0"/>
      <w:autoSpaceDN w:val="0"/>
      <w:adjustRightInd w:val="0"/>
    </w:pPr>
    <w:rPr>
      <w:rFonts w:ascii="EucrosiaUPC" w:eastAsia="Times New Roman" w:hAnsi="Times New Roman" w:cs="EucrosiaUPC"/>
      <w:color w:val="000000"/>
      <w:sz w:val="24"/>
      <w:szCs w:val="24"/>
    </w:rPr>
  </w:style>
  <w:style w:type="paragraph" w:styleId="BalloonText">
    <w:name w:val="Balloon Text"/>
    <w:basedOn w:val="Normal"/>
    <w:semiHidden/>
    <w:rsid w:val="00F3524C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semiHidden/>
    <w:rsid w:val="00A11510"/>
    <w:pPr>
      <w:ind w:left="240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autoRedefine/>
    <w:semiHidden/>
    <w:rsid w:val="00A11510"/>
    <w:pPr>
      <w:ind w:left="480"/>
    </w:pPr>
    <w:rPr>
      <w:rFonts w:ascii="Times New Roman" w:hAnsi="Times New Roman"/>
      <w:sz w:val="24"/>
    </w:rPr>
  </w:style>
  <w:style w:type="paragraph" w:styleId="TOC4">
    <w:name w:val="toc 4"/>
    <w:basedOn w:val="Normal"/>
    <w:next w:val="Normal"/>
    <w:autoRedefine/>
    <w:semiHidden/>
    <w:rsid w:val="00A11510"/>
    <w:pPr>
      <w:ind w:left="720"/>
    </w:pPr>
    <w:rPr>
      <w:rFonts w:ascii="Times New Roman" w:hAnsi="Times New Roman"/>
      <w:sz w:val="24"/>
    </w:rPr>
  </w:style>
  <w:style w:type="paragraph" w:styleId="TOC5">
    <w:name w:val="toc 5"/>
    <w:basedOn w:val="Normal"/>
    <w:next w:val="Normal"/>
    <w:autoRedefine/>
    <w:semiHidden/>
    <w:rsid w:val="00A11510"/>
    <w:pPr>
      <w:ind w:left="960"/>
    </w:pPr>
    <w:rPr>
      <w:rFonts w:ascii="Times New Roman" w:hAnsi="Times New Roman"/>
      <w:sz w:val="24"/>
    </w:rPr>
  </w:style>
  <w:style w:type="paragraph" w:styleId="TOC6">
    <w:name w:val="toc 6"/>
    <w:basedOn w:val="Normal"/>
    <w:next w:val="Normal"/>
    <w:autoRedefine/>
    <w:semiHidden/>
    <w:rsid w:val="00A11510"/>
    <w:pPr>
      <w:ind w:left="1200"/>
    </w:pPr>
    <w:rPr>
      <w:rFonts w:ascii="Times New Roman" w:hAnsi="Times New Roman"/>
      <w:sz w:val="24"/>
    </w:rPr>
  </w:style>
  <w:style w:type="paragraph" w:styleId="TOC7">
    <w:name w:val="toc 7"/>
    <w:basedOn w:val="Normal"/>
    <w:next w:val="Normal"/>
    <w:autoRedefine/>
    <w:semiHidden/>
    <w:rsid w:val="00A11510"/>
    <w:pPr>
      <w:ind w:left="1440"/>
    </w:pPr>
    <w:rPr>
      <w:rFonts w:ascii="Times New Roman" w:hAnsi="Times New Roman"/>
      <w:sz w:val="24"/>
    </w:rPr>
  </w:style>
  <w:style w:type="paragraph" w:styleId="TOC8">
    <w:name w:val="toc 8"/>
    <w:basedOn w:val="Normal"/>
    <w:next w:val="Normal"/>
    <w:autoRedefine/>
    <w:semiHidden/>
    <w:rsid w:val="00A11510"/>
    <w:pPr>
      <w:ind w:left="1680"/>
    </w:pPr>
    <w:rPr>
      <w:rFonts w:ascii="Times New Roman" w:hAnsi="Times New Roman"/>
      <w:sz w:val="24"/>
    </w:rPr>
  </w:style>
  <w:style w:type="paragraph" w:styleId="TOC9">
    <w:name w:val="toc 9"/>
    <w:basedOn w:val="Normal"/>
    <w:next w:val="Normal"/>
    <w:autoRedefine/>
    <w:semiHidden/>
    <w:rsid w:val="00A11510"/>
    <w:pPr>
      <w:ind w:left="1920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rsid w:val="00E14356"/>
    <w:pPr>
      <w:spacing w:before="100" w:beforeAutospacing="1" w:after="100" w:afterAutospacing="1"/>
    </w:pPr>
    <w:rPr>
      <w:rFonts w:ascii="Tahoma" w:eastAsia="MS Mincho" w:hAnsi="Tahoma" w:cs="Tahoma"/>
      <w:sz w:val="24"/>
      <w:szCs w:val="24"/>
      <w:lang w:eastAsia="ja-JP"/>
    </w:rPr>
  </w:style>
  <w:style w:type="paragraph" w:styleId="Date">
    <w:name w:val="Date"/>
    <w:basedOn w:val="Normal"/>
    <w:next w:val="Normal"/>
    <w:rsid w:val="00F8655E"/>
    <w:rPr>
      <w:rFonts w:ascii="Cordia New" w:eastAsia="Cordia New" w:hAnsi="Cordia New" w:cs="Cordia New"/>
      <w:szCs w:val="32"/>
    </w:rPr>
  </w:style>
  <w:style w:type="numbering" w:customStyle="1" w:styleId="XX">
    <w:name w:val="XX"/>
    <w:rsid w:val="00CB0542"/>
    <w:pPr>
      <w:numPr>
        <w:numId w:val="2"/>
      </w:numPr>
    </w:pPr>
  </w:style>
  <w:style w:type="paragraph" w:styleId="ListParagraph">
    <w:name w:val="List Paragraph"/>
    <w:aliases w:val="(ก) List Paragraph"/>
    <w:basedOn w:val="Normal"/>
    <w:link w:val="ListParagraphChar"/>
    <w:uiPriority w:val="34"/>
    <w:qFormat/>
    <w:rsid w:val="00EA75C6"/>
    <w:pPr>
      <w:ind w:left="720"/>
      <w:contextualSpacing/>
    </w:pPr>
    <w:rPr>
      <w:rFonts w:ascii="Cordia New" w:eastAsia="Cordia New" w:hAnsi="Cordia New" w:cs="Cordia New"/>
      <w:szCs w:val="35"/>
    </w:rPr>
  </w:style>
  <w:style w:type="character" w:customStyle="1" w:styleId="HeaderChar">
    <w:name w:val="Header Char"/>
    <w:link w:val="Header"/>
    <w:rsid w:val="00283CCC"/>
    <w:rPr>
      <w:rFonts w:cs="Cordia New"/>
      <w:sz w:val="28"/>
      <w:szCs w:val="28"/>
    </w:rPr>
  </w:style>
  <w:style w:type="table" w:styleId="LightGrid-Accent5">
    <w:name w:val="Light Grid Accent 5"/>
    <w:basedOn w:val="TableNormal"/>
    <w:uiPriority w:val="62"/>
    <w:rsid w:val="0083722B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Bahnschrift SemiBold" w:eastAsia="Times New Roman" w:hAnsi="Bahnschrift SemiBold" w:cs="Angsana New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Bahnschrift SemiBold" w:eastAsia="Times New Roman" w:hAnsi="Bahnschrift SemiBold" w:cs="Angsana New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Bahnschrift SemiBold" w:eastAsia="Times New Roman" w:hAnsi="Bahnschrift SemiBold" w:cs="Angsana New"/>
        <w:b/>
        <w:bCs/>
      </w:rPr>
    </w:tblStylePr>
    <w:tblStylePr w:type="lastCol">
      <w:rPr>
        <w:rFonts w:ascii="Bahnschrift SemiBold" w:eastAsia="Times New Roman" w:hAnsi="Bahnschrift SemiBold" w:cs="Angsana New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character" w:customStyle="1" w:styleId="apple-converted-space">
    <w:name w:val="apple-converted-space"/>
    <w:basedOn w:val="DefaultParagraphFont"/>
    <w:rsid w:val="00761B0D"/>
  </w:style>
  <w:style w:type="paragraph" w:styleId="NoSpacing">
    <w:name w:val="No Spacing"/>
    <w:uiPriority w:val="1"/>
    <w:qFormat/>
    <w:rsid w:val="0096543B"/>
    <w:rPr>
      <w:rFonts w:ascii="Calibri" w:eastAsia="Calibri" w:hAnsi="Calibri" w:cs="Cordia New"/>
      <w:sz w:val="22"/>
      <w:szCs w:val="28"/>
    </w:rPr>
  </w:style>
  <w:style w:type="table" w:styleId="GridTable4-Accent1">
    <w:name w:val="Grid Table 4 Accent 1"/>
    <w:basedOn w:val="TableNormal"/>
    <w:uiPriority w:val="49"/>
    <w:rsid w:val="00D61CB9"/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character" w:customStyle="1" w:styleId="ListParagraphChar">
    <w:name w:val="List Paragraph Char"/>
    <w:aliases w:val="(ก) List Paragraph Char"/>
    <w:link w:val="ListParagraph"/>
    <w:uiPriority w:val="34"/>
    <w:rsid w:val="00896BFF"/>
    <w:rPr>
      <w:rFonts w:cs="Cordia New"/>
      <w:sz w:val="28"/>
      <w:szCs w:val="35"/>
    </w:rPr>
  </w:style>
  <w:style w:type="character" w:styleId="CommentReference">
    <w:name w:val="annotation reference"/>
    <w:basedOn w:val="DefaultParagraphFont"/>
    <w:semiHidden/>
    <w:unhideWhenUsed/>
    <w:rsid w:val="00C80AE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80AE3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semiHidden/>
    <w:rsid w:val="00C80AE3"/>
    <w:rPr>
      <w:rFonts w:cs="Cordi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80A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80AE3"/>
    <w:rPr>
      <w:rFonts w:cs="Cordia New"/>
      <w:b/>
      <w:bCs/>
      <w:szCs w:val="2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61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6170"/>
    <w:rPr>
      <w:rFonts w:ascii="Courier New" w:eastAsia="Times New Roman" w:hAnsi="Courier New" w:cs="Courier New"/>
    </w:rPr>
  </w:style>
  <w:style w:type="character" w:customStyle="1" w:styleId="y2iqfc">
    <w:name w:val="y2iqfc"/>
    <w:basedOn w:val="DefaultParagraphFont"/>
    <w:rsid w:val="005D6170"/>
  </w:style>
  <w:style w:type="character" w:styleId="Emphasis">
    <w:name w:val="Emphasis"/>
    <w:basedOn w:val="DefaultParagraphFont"/>
    <w:uiPriority w:val="20"/>
    <w:qFormat/>
    <w:rsid w:val="00C0425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B6DB3"/>
    <w:rPr>
      <w:color w:val="605E5C"/>
      <w:shd w:val="clear" w:color="auto" w:fill="E1DFDD"/>
    </w:rPr>
  </w:style>
  <w:style w:type="paragraph" w:customStyle="1" w:styleId="Body">
    <w:name w:val="Body"/>
    <w:rsid w:val="00A134E6"/>
    <w:pPr>
      <w:spacing w:line="312" w:lineRule="auto"/>
    </w:pPr>
    <w:rPr>
      <w:rFonts w:ascii="Arial" w:eastAsia="ヒラギノ角ゴ Pro W3" w:hAnsi="Arial" w:cs="Times New Roman"/>
      <w:color w:val="191919"/>
      <w:sz w:val="22"/>
      <w:lang w:bidi="ar-SA"/>
    </w:rPr>
  </w:style>
  <w:style w:type="paragraph" w:customStyle="1" w:styleId="Title1">
    <w:name w:val="Title1"/>
    <w:next w:val="Body"/>
    <w:rsid w:val="00A134E6"/>
    <w:pPr>
      <w:keepNext/>
      <w:spacing w:line="288" w:lineRule="auto"/>
    </w:pPr>
    <w:rPr>
      <w:rFonts w:ascii="Helvetica" w:eastAsia="ヒラギノ角ゴ Pro W3" w:hAnsi="Helvetica" w:cs="Times New Roman"/>
      <w:b/>
      <w:color w:val="2B5C86"/>
      <w:sz w:val="3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12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5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84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9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6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28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gif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hyperlink" Target="https://jpark.c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ropbox\Jenkongklai\Project\&#3650;&#3588;&#3619;&#3591;&#3585;&#3634;&#3619;&#3619;&#3606;&#3652;&#3615;&#3615;&#3657;&#3634;&#3626;&#3634;&#3618;&#3626;&#3637;&#3648;&#3586;&#3637;&#3618;&#3623;&#3648;&#3627;&#3609;&#3639;&#3629;\2019\06\24062019\Comment%20Sino%20Thai\N23-N24_&#3626;&#3634;&#3618;&#3626;&#3637;&#3648;&#3586;&#3637;&#3618;&#3623;(&#3648;&#3627;&#3609;&#3639;&#3629;)_Rev_25062019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6C96D164FDDE4E44A3208710187E6459" ma:contentTypeVersion="16" ma:contentTypeDescription="สร้างเอกสารใหม่" ma:contentTypeScope="" ma:versionID="24b18d4bf24cfd9752272050800ad7eb">
  <xsd:schema xmlns:xsd="http://www.w3.org/2001/XMLSchema" xmlns:xs="http://www.w3.org/2001/XMLSchema" xmlns:p="http://schemas.microsoft.com/office/2006/metadata/properties" xmlns:ns2="01c07b5d-ade4-4bda-a09a-363f0f13de45" xmlns:ns3="fad167c8-c6a5-4f82-8b36-931161015ea3" targetNamespace="http://schemas.microsoft.com/office/2006/metadata/properties" ma:root="true" ma:fieldsID="9883712e6e788563a694c749383e3c27" ns2:_="" ns3:_="">
    <xsd:import namespace="01c07b5d-ade4-4bda-a09a-363f0f13de45"/>
    <xsd:import namespace="fad167c8-c6a5-4f82-8b36-931161015ea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07b5d-ade4-4bda-a09a-363f0f13de4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แท็กรูป" ma:readOnly="false" ma:fieldId="{5cf76f15-5ced-4ddc-b409-7134ff3c332f}" ma:taxonomyMulti="true" ma:sspId="46313193-4931-4202-93a6-43860bb8f8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d167c8-c6a5-4f82-8b36-931161015ea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d26b7d8-f591-43c9-b38e-1c1146f2804f}" ma:internalName="TaxCatchAll" ma:showField="CatchAllData" ma:web="fad167c8-c6a5-4f82-8b36-931161015e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d167c8-c6a5-4f82-8b36-931161015ea3" xsi:nil="true"/>
    <lcf76f155ced4ddcb4097134ff3c332f xmlns="01c07b5d-ade4-4bda-a09a-363f0f13de45">
      <Terms xmlns="http://schemas.microsoft.com/office/infopath/2007/PartnerControls"/>
    </lcf76f155ced4ddcb4097134ff3c332f>
    <MediaLengthInSeconds xmlns="01c07b5d-ade4-4bda-a09a-363f0f13de45" xsi:nil="true"/>
    <SharedWithUsers xmlns="fad167c8-c6a5-4f82-8b36-931161015ea3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6989EA6B-B870-40CB-AFC2-230F392D75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c07b5d-ade4-4bda-a09a-363f0f13de45"/>
    <ds:schemaRef ds:uri="fad167c8-c6a5-4f82-8b36-931161015e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F72C5B-B66C-4E5A-9D56-F8EB2E9BE2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C36E95-4CDA-4EDD-BE0F-8B0740A840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4D27B1-2CA7-410A-9776-A14E06505DDA}">
  <ds:schemaRefs>
    <ds:schemaRef ds:uri="http://schemas.microsoft.com/office/2006/metadata/properties"/>
    <ds:schemaRef ds:uri="http://schemas.microsoft.com/office/infopath/2007/PartnerControls"/>
    <ds:schemaRef ds:uri="fad167c8-c6a5-4f82-8b36-931161015ea3"/>
    <ds:schemaRef ds:uri="01c07b5d-ade4-4bda-a09a-363f0f13de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N23-N24_สายสีเขียว(เหนือ)_Rev_25062019.dot</Template>
  <TotalTime>178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ใบส่งมอบงาน</vt:lpstr>
    </vt:vector>
  </TitlesOfParts>
  <Company>C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ใบส่งมอบงาน</dc:title>
  <dc:subject/>
  <dc:creator>Yothaya Khamviwath</dc:creator>
  <cp:keywords/>
  <dc:description/>
  <cp:lastModifiedBy>ImNot Jame</cp:lastModifiedBy>
  <cp:revision>33</cp:revision>
  <cp:lastPrinted>2026-01-23T08:46:00Z</cp:lastPrinted>
  <dcterms:created xsi:type="dcterms:W3CDTF">2026-03-15T15:37:00Z</dcterms:created>
  <dcterms:modified xsi:type="dcterms:W3CDTF">2026-05-18T04:32:00Z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0x0101006C96D164FDDE4E44A3208710187E6459</vt:lpwstr>
  </property>
  <property fmtid="{D5CDD505-2E9C-101B-9397-08002B2CF9AE}" pid="3" name="Order">
    <vt:r8>259000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